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2164B" w14:textId="74947D6B" w:rsidR="00577BA8" w:rsidRPr="00577BA8" w:rsidRDefault="00577BA8" w:rsidP="00577BA8">
      <w:pPr>
        <w:pStyle w:val="Heading1"/>
        <w:rPr>
          <w:lang w:val="fr-FR"/>
        </w:rPr>
      </w:pPr>
      <w:r w:rsidRPr="00577BA8">
        <w:rPr>
          <w:lang w:val="fr-FR"/>
        </w:rPr>
        <w:t>C</w:t>
      </w:r>
      <w:r>
        <w:rPr>
          <w:lang w:val="fr-FR"/>
        </w:rPr>
        <w:t>DM</w:t>
      </w:r>
    </w:p>
    <w:p w14:paraId="7569FC22" w14:textId="2ADAC453" w:rsidR="00CF48D5" w:rsidRPr="00577BA8" w:rsidRDefault="007D343E" w:rsidP="00CF48D5">
      <w:pPr>
        <w:rPr>
          <w:lang w:val="fr-FR"/>
        </w:rPr>
      </w:pPr>
      <w:r w:rsidRPr="007D343E">
        <w:rPr>
          <w:noProof/>
          <w:lang w:val="fr-FR"/>
        </w:rPr>
        <w:drawing>
          <wp:inline distT="0" distB="0" distL="0" distR="0" wp14:anchorId="25AA6ABD" wp14:editId="6B6A758C">
            <wp:extent cx="7900599" cy="2828925"/>
            <wp:effectExtent l="0" t="0" r="5715" b="0"/>
            <wp:docPr id="735488585" name="Picture 1" descr="A diagram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488585" name="Picture 1" descr="A diagram of a building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907457" cy="2831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AECCC" w14:textId="045CFA45" w:rsidR="00A40588" w:rsidRDefault="00577BA8" w:rsidP="00A40588">
      <w:pPr>
        <w:pStyle w:val="Heading1"/>
        <w:rPr>
          <w:lang w:val="fr-FR"/>
        </w:rPr>
      </w:pPr>
      <w:r>
        <w:rPr>
          <w:lang w:val="fr-FR"/>
        </w:rPr>
        <w:t>LDM</w:t>
      </w:r>
    </w:p>
    <w:p w14:paraId="5CE6C58F" w14:textId="617561AC" w:rsidR="00CF48D5" w:rsidRPr="00CF48D5" w:rsidRDefault="007D343E" w:rsidP="00CF48D5">
      <w:pPr>
        <w:rPr>
          <w:lang w:val="fr-FR"/>
        </w:rPr>
      </w:pPr>
      <w:r w:rsidRPr="007D343E">
        <w:rPr>
          <w:noProof/>
          <w:lang w:val="fr-FR"/>
        </w:rPr>
        <w:drawing>
          <wp:inline distT="0" distB="0" distL="0" distR="0" wp14:anchorId="6F30E33D" wp14:editId="770D144E">
            <wp:extent cx="8029575" cy="2321136"/>
            <wp:effectExtent l="0" t="0" r="0" b="3175"/>
            <wp:docPr id="146532108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32108" name="Picture 1" descr="A black text on a white background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038050" cy="2323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21DDB" w14:textId="68688076" w:rsidR="00A40588" w:rsidRDefault="00A40588" w:rsidP="00046FC1">
      <w:pPr>
        <w:pStyle w:val="Heading1"/>
        <w:rPr>
          <w:lang w:val="fr-FR"/>
        </w:rPr>
      </w:pPr>
      <w:r w:rsidRPr="00577BA8">
        <w:rPr>
          <w:lang w:val="fr-FR"/>
        </w:rPr>
        <w:lastRenderedPageBreak/>
        <w:t>Qu</w:t>
      </w:r>
      <w:r w:rsidR="00046FC1">
        <w:rPr>
          <w:lang w:val="fr-FR"/>
        </w:rPr>
        <w:t>ery a</w:t>
      </w:r>
    </w:p>
    <w:p w14:paraId="27BB7E2E" w14:textId="7C066258" w:rsidR="00046FC1" w:rsidRPr="00046FC1" w:rsidRDefault="004818FC" w:rsidP="00046FC1">
      <w:pPr>
        <w:rPr>
          <w:lang w:val="fr-FR"/>
        </w:rPr>
      </w:pPr>
      <w:r w:rsidRPr="004818FC">
        <w:rPr>
          <w:noProof/>
          <w:lang w:val="fr-FR"/>
        </w:rPr>
        <w:drawing>
          <wp:inline distT="0" distB="0" distL="0" distR="0" wp14:anchorId="10D8DB0D" wp14:editId="476154FE">
            <wp:extent cx="9701530" cy="4331335"/>
            <wp:effectExtent l="0" t="0" r="0" b="0"/>
            <wp:docPr id="186921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214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701530" cy="433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C92DD" w14:textId="28F028A5" w:rsidR="00046FC1" w:rsidRPr="00046FC1" w:rsidRDefault="00046FC1" w:rsidP="00046FC1">
      <w:pPr>
        <w:pStyle w:val="Heading1"/>
        <w:rPr>
          <w:lang w:val="en-US"/>
        </w:rPr>
      </w:pPr>
      <w:r w:rsidRPr="00046FC1">
        <w:rPr>
          <w:lang w:val="en-US"/>
        </w:rPr>
        <w:lastRenderedPageBreak/>
        <w:t>Query b</w:t>
      </w:r>
    </w:p>
    <w:p w14:paraId="2338544E" w14:textId="3C1D2C19" w:rsidR="00046FC1" w:rsidRPr="00046FC1" w:rsidRDefault="004818FC" w:rsidP="00436585">
      <w:pPr>
        <w:rPr>
          <w:lang w:val="en-US"/>
        </w:rPr>
      </w:pPr>
      <w:r w:rsidRPr="004818FC">
        <w:rPr>
          <w:noProof/>
          <w:lang w:val="en-US"/>
        </w:rPr>
        <w:drawing>
          <wp:inline distT="0" distB="0" distL="0" distR="0" wp14:anchorId="302F4E8F" wp14:editId="7FE62B6F">
            <wp:extent cx="5763429" cy="3639058"/>
            <wp:effectExtent l="0" t="0" r="0" b="0"/>
            <wp:docPr id="8928202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82023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99F1B" w14:textId="546D2854" w:rsidR="00046FC1" w:rsidRPr="00046FC1" w:rsidRDefault="00046FC1" w:rsidP="00046FC1">
      <w:pPr>
        <w:pStyle w:val="Heading1"/>
        <w:rPr>
          <w:lang w:val="en-US"/>
        </w:rPr>
      </w:pPr>
      <w:r w:rsidRPr="00046FC1">
        <w:rPr>
          <w:lang w:val="en-US"/>
        </w:rPr>
        <w:lastRenderedPageBreak/>
        <w:t>Query c</w:t>
      </w:r>
    </w:p>
    <w:p w14:paraId="0FE8E808" w14:textId="02BCA9FB" w:rsidR="00046FC1" w:rsidRPr="00046FC1" w:rsidRDefault="004818FC" w:rsidP="00436585">
      <w:pPr>
        <w:rPr>
          <w:lang w:val="en-US"/>
        </w:rPr>
      </w:pPr>
      <w:r w:rsidRPr="004818FC">
        <w:rPr>
          <w:noProof/>
          <w:lang w:val="en-US"/>
        </w:rPr>
        <w:drawing>
          <wp:inline distT="0" distB="0" distL="0" distR="0" wp14:anchorId="20BEDF7C" wp14:editId="1C68FCF3">
            <wp:extent cx="6982799" cy="3096057"/>
            <wp:effectExtent l="0" t="0" r="8890" b="9525"/>
            <wp:docPr id="17484440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44406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82799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8BBBB" w14:textId="74C9AEFC" w:rsidR="00046FC1" w:rsidRPr="00046FC1" w:rsidRDefault="00046FC1" w:rsidP="00046FC1">
      <w:pPr>
        <w:pStyle w:val="Heading1"/>
        <w:rPr>
          <w:lang w:val="en-US"/>
        </w:rPr>
      </w:pPr>
      <w:r w:rsidRPr="00046FC1">
        <w:rPr>
          <w:lang w:val="en-US"/>
        </w:rPr>
        <w:lastRenderedPageBreak/>
        <w:t>Query d</w:t>
      </w:r>
    </w:p>
    <w:p w14:paraId="42C4CF7D" w14:textId="6541D270" w:rsidR="00046FC1" w:rsidRPr="00046FC1" w:rsidRDefault="004818FC" w:rsidP="00436585">
      <w:pPr>
        <w:rPr>
          <w:lang w:val="en-US"/>
        </w:rPr>
      </w:pPr>
      <w:r w:rsidRPr="004818FC">
        <w:rPr>
          <w:noProof/>
          <w:lang w:val="en-US"/>
        </w:rPr>
        <w:drawing>
          <wp:inline distT="0" distB="0" distL="0" distR="0" wp14:anchorId="229E7469" wp14:editId="33E4A2AF">
            <wp:extent cx="6287377" cy="3553321"/>
            <wp:effectExtent l="0" t="0" r="0" b="9525"/>
            <wp:docPr id="374141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1411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87377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E5514" w14:textId="6B3A3C16" w:rsidR="00046FC1" w:rsidRPr="00046FC1" w:rsidRDefault="00046FC1" w:rsidP="00046FC1">
      <w:pPr>
        <w:pStyle w:val="Heading1"/>
        <w:rPr>
          <w:lang w:val="en-US"/>
        </w:rPr>
      </w:pPr>
      <w:r w:rsidRPr="00046FC1">
        <w:rPr>
          <w:lang w:val="en-US"/>
        </w:rPr>
        <w:lastRenderedPageBreak/>
        <w:t>Query e</w:t>
      </w:r>
    </w:p>
    <w:p w14:paraId="56A67053" w14:textId="02D5F860" w:rsidR="00046FC1" w:rsidRPr="00046FC1" w:rsidRDefault="00A82210" w:rsidP="00436585">
      <w:pPr>
        <w:rPr>
          <w:lang w:val="en-US"/>
        </w:rPr>
      </w:pPr>
      <w:r w:rsidRPr="00A82210">
        <w:rPr>
          <w:noProof/>
          <w:lang w:val="en-US"/>
        </w:rPr>
        <w:drawing>
          <wp:inline distT="0" distB="0" distL="0" distR="0" wp14:anchorId="458557A2" wp14:editId="6CEE08D6">
            <wp:extent cx="6725589" cy="3705742"/>
            <wp:effectExtent l="0" t="0" r="0" b="9525"/>
            <wp:docPr id="17765423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542308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25589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D4E7B" w14:textId="4C981B91" w:rsidR="00046FC1" w:rsidRPr="00046FC1" w:rsidRDefault="00046FC1" w:rsidP="00046FC1">
      <w:pPr>
        <w:pStyle w:val="Heading1"/>
        <w:rPr>
          <w:lang w:val="en-US"/>
        </w:rPr>
      </w:pPr>
      <w:r w:rsidRPr="00046FC1">
        <w:rPr>
          <w:lang w:val="en-US"/>
        </w:rPr>
        <w:lastRenderedPageBreak/>
        <w:t>Query f</w:t>
      </w:r>
    </w:p>
    <w:p w14:paraId="22087197" w14:textId="778F4106" w:rsidR="00046FC1" w:rsidRPr="00046FC1" w:rsidRDefault="00A82210" w:rsidP="00436585">
      <w:pPr>
        <w:rPr>
          <w:lang w:val="en-US"/>
        </w:rPr>
      </w:pPr>
      <w:r w:rsidRPr="00A82210">
        <w:rPr>
          <w:noProof/>
          <w:lang w:val="en-US"/>
        </w:rPr>
        <w:drawing>
          <wp:inline distT="0" distB="0" distL="0" distR="0" wp14:anchorId="076983D7" wp14:editId="1C58039C">
            <wp:extent cx="6506483" cy="4163006"/>
            <wp:effectExtent l="0" t="0" r="8890" b="9525"/>
            <wp:docPr id="20583616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361607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06483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BA6FE" w14:textId="2FE18FA6" w:rsidR="00046FC1" w:rsidRPr="00046FC1" w:rsidRDefault="00046FC1" w:rsidP="00046FC1">
      <w:pPr>
        <w:pStyle w:val="Heading1"/>
        <w:rPr>
          <w:lang w:val="en-US"/>
        </w:rPr>
      </w:pPr>
      <w:r w:rsidRPr="00046FC1">
        <w:rPr>
          <w:lang w:val="en-US"/>
        </w:rPr>
        <w:lastRenderedPageBreak/>
        <w:t>Query g</w:t>
      </w:r>
    </w:p>
    <w:p w14:paraId="78B9C872" w14:textId="021F5A55" w:rsidR="00046FC1" w:rsidRPr="00046FC1" w:rsidRDefault="00A82210" w:rsidP="00436585">
      <w:pPr>
        <w:rPr>
          <w:lang w:val="en-US"/>
        </w:rPr>
      </w:pPr>
      <w:r w:rsidRPr="00A82210">
        <w:rPr>
          <w:noProof/>
          <w:lang w:val="en-US"/>
        </w:rPr>
        <w:drawing>
          <wp:inline distT="0" distB="0" distL="0" distR="0" wp14:anchorId="3C0581E4" wp14:editId="664264B4">
            <wp:extent cx="6401693" cy="2867425"/>
            <wp:effectExtent l="0" t="0" r="0" b="9525"/>
            <wp:docPr id="5680025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002580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1693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78EFE" w14:textId="2606463A" w:rsidR="00046FC1" w:rsidRPr="00A82210" w:rsidRDefault="00046FC1" w:rsidP="00356611">
      <w:pPr>
        <w:pStyle w:val="Heading1"/>
        <w:rPr>
          <w:lang w:val="en-US"/>
        </w:rPr>
      </w:pPr>
      <w:r w:rsidRPr="00A82210">
        <w:rPr>
          <w:lang w:val="en-US"/>
        </w:rPr>
        <w:lastRenderedPageBreak/>
        <w:t>Query h</w:t>
      </w:r>
    </w:p>
    <w:p w14:paraId="7678B42D" w14:textId="222896C3" w:rsidR="00046FC1" w:rsidRPr="00A82210" w:rsidRDefault="00356611" w:rsidP="00046FC1">
      <w:pPr>
        <w:rPr>
          <w:lang w:val="en-US"/>
        </w:rPr>
      </w:pPr>
      <w:r w:rsidRPr="00356611">
        <w:rPr>
          <w:noProof/>
          <w:lang w:val="en-US"/>
        </w:rPr>
        <w:drawing>
          <wp:inline distT="0" distB="0" distL="0" distR="0" wp14:anchorId="0A2C7BB4" wp14:editId="7470CA1A">
            <wp:extent cx="5973009" cy="3667637"/>
            <wp:effectExtent l="0" t="0" r="8890" b="9525"/>
            <wp:docPr id="19890643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06430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0F799" w14:textId="73CDAA4B" w:rsidR="00046FC1" w:rsidRPr="00A82210" w:rsidRDefault="00046FC1" w:rsidP="00046FC1">
      <w:pPr>
        <w:pStyle w:val="Heading1"/>
        <w:rPr>
          <w:lang w:val="en-US"/>
        </w:rPr>
      </w:pPr>
      <w:r w:rsidRPr="00A82210">
        <w:rPr>
          <w:lang w:val="en-US"/>
        </w:rPr>
        <w:lastRenderedPageBreak/>
        <w:t xml:space="preserve">Query </w:t>
      </w:r>
      <w:proofErr w:type="spellStart"/>
      <w:r w:rsidRPr="00A82210">
        <w:rPr>
          <w:lang w:val="en-US"/>
        </w:rPr>
        <w:t>i</w:t>
      </w:r>
      <w:proofErr w:type="spellEnd"/>
    </w:p>
    <w:p w14:paraId="4CE65013" w14:textId="4D068828" w:rsidR="00046FC1" w:rsidRPr="00A82210" w:rsidRDefault="00356611" w:rsidP="00046FC1">
      <w:pPr>
        <w:rPr>
          <w:lang w:val="en-US"/>
        </w:rPr>
      </w:pPr>
      <w:r w:rsidRPr="00356611">
        <w:rPr>
          <w:noProof/>
          <w:lang w:val="en-US"/>
        </w:rPr>
        <w:drawing>
          <wp:inline distT="0" distB="0" distL="0" distR="0" wp14:anchorId="170BB3B3" wp14:editId="22345751">
            <wp:extent cx="8183117" cy="4067743"/>
            <wp:effectExtent l="0" t="0" r="0" b="9525"/>
            <wp:docPr id="15590190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19056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183117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306ED" w14:textId="5CAFDF5E" w:rsidR="00046FC1" w:rsidRDefault="00046FC1" w:rsidP="00046FC1">
      <w:pPr>
        <w:pStyle w:val="Heading1"/>
        <w:rPr>
          <w:lang w:val="fr-FR"/>
        </w:rPr>
      </w:pPr>
      <w:r w:rsidRPr="00577BA8">
        <w:rPr>
          <w:lang w:val="fr-FR"/>
        </w:rPr>
        <w:lastRenderedPageBreak/>
        <w:t>Qu</w:t>
      </w:r>
      <w:r>
        <w:rPr>
          <w:lang w:val="fr-FR"/>
        </w:rPr>
        <w:t>ery j</w:t>
      </w:r>
    </w:p>
    <w:p w14:paraId="2B449E8B" w14:textId="368658C8" w:rsidR="00046FC1" w:rsidRPr="00046FC1" w:rsidRDefault="00CC185F" w:rsidP="00046FC1">
      <w:pPr>
        <w:rPr>
          <w:lang w:val="fr-FR"/>
        </w:rPr>
      </w:pPr>
      <w:r w:rsidRPr="00CC185F">
        <w:rPr>
          <w:noProof/>
          <w:lang w:val="fr-FR"/>
        </w:rPr>
        <w:drawing>
          <wp:inline distT="0" distB="0" distL="0" distR="0" wp14:anchorId="5B08AFE5" wp14:editId="71577667">
            <wp:extent cx="6315956" cy="3600953"/>
            <wp:effectExtent l="0" t="0" r="0" b="0"/>
            <wp:docPr id="12780023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002371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15956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EA62B" w14:textId="77777777" w:rsidR="00046FC1" w:rsidRPr="00436585" w:rsidRDefault="00046FC1" w:rsidP="00436585">
      <w:pPr>
        <w:rPr>
          <w:lang w:val="fr-FR"/>
        </w:rPr>
      </w:pPr>
    </w:p>
    <w:sectPr w:rsidR="00046FC1" w:rsidRPr="00436585" w:rsidSect="006B2D1F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6838" w:h="11906" w:orient="landscape"/>
      <w:pgMar w:top="993" w:right="851" w:bottom="709" w:left="709" w:header="426" w:footer="37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92F3A" w14:textId="77777777" w:rsidR="001947D8" w:rsidRDefault="001947D8" w:rsidP="00436585">
      <w:pPr>
        <w:spacing w:after="0" w:line="240" w:lineRule="auto"/>
      </w:pPr>
      <w:r>
        <w:separator/>
      </w:r>
    </w:p>
  </w:endnote>
  <w:endnote w:type="continuationSeparator" w:id="0">
    <w:p w14:paraId="5D1E98C5" w14:textId="77777777" w:rsidR="001947D8" w:rsidRDefault="001947D8" w:rsidP="004365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13131" w14:textId="77777777" w:rsidR="00A40588" w:rsidRDefault="00A4058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BAD08" w14:textId="4DB312B7" w:rsidR="00436585" w:rsidRPr="008336EF" w:rsidRDefault="00FA18AB" w:rsidP="008336EF">
    <w:pPr>
      <w:pStyle w:val="Footer"/>
      <w:pBdr>
        <w:top w:val="single" w:sz="4" w:space="1" w:color="auto"/>
      </w:pBdr>
      <w:tabs>
        <w:tab w:val="clear" w:pos="4513"/>
        <w:tab w:val="clear" w:pos="9026"/>
        <w:tab w:val="center" w:pos="7655"/>
        <w:tab w:val="right" w:pos="15278"/>
      </w:tabs>
    </w:pPr>
    <w:r>
      <w:t>LAM</w:t>
    </w:r>
    <w:r w:rsidR="00436585">
      <w:tab/>
    </w:r>
    <w:r w:rsidR="002D55DE">
      <w:t xml:space="preserve">Date: </w:t>
    </w:r>
    <w:r w:rsidR="00577BA8">
      <w:t>26</w:t>
    </w:r>
    <w:r w:rsidR="00A40588">
      <w:t>.11.2025</w:t>
    </w:r>
    <w:r w:rsidR="00436585">
      <w:tab/>
    </w:r>
    <w:r w:rsidR="00436585" w:rsidRPr="008336EF">
      <w:fldChar w:fldCharType="begin"/>
    </w:r>
    <w:r w:rsidR="00436585" w:rsidRPr="008336EF">
      <w:instrText xml:space="preserve"> PAGE  \* Arabic  \* MERGEFORMAT </w:instrText>
    </w:r>
    <w:r w:rsidR="00436585" w:rsidRPr="008336EF">
      <w:fldChar w:fldCharType="separate"/>
    </w:r>
    <w:r w:rsidR="00436585" w:rsidRPr="008336EF">
      <w:rPr>
        <w:noProof/>
      </w:rPr>
      <w:t>1</w:t>
    </w:r>
    <w:r w:rsidR="00436585" w:rsidRPr="008336EF">
      <w:fldChar w:fldCharType="end"/>
    </w:r>
    <w:r w:rsidR="00436585" w:rsidRPr="008336EF">
      <w:t xml:space="preserve"> / </w:t>
    </w:r>
    <w:fldSimple w:instr=" NUMPAGES  \* Arabic  \* MERGEFORMAT ">
      <w:r w:rsidR="00436585" w:rsidRPr="008336EF">
        <w:rPr>
          <w:noProof/>
        </w:rPr>
        <w:t>2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B580D" w14:textId="77777777" w:rsidR="00A40588" w:rsidRDefault="00A405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9A2B0" w14:textId="77777777" w:rsidR="001947D8" w:rsidRDefault="001947D8" w:rsidP="00436585">
      <w:pPr>
        <w:spacing w:after="0" w:line="240" w:lineRule="auto"/>
      </w:pPr>
      <w:r>
        <w:separator/>
      </w:r>
    </w:p>
  </w:footnote>
  <w:footnote w:type="continuationSeparator" w:id="0">
    <w:p w14:paraId="534EF4ED" w14:textId="77777777" w:rsidR="001947D8" w:rsidRDefault="001947D8" w:rsidP="004365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6B958" w14:textId="77777777" w:rsidR="00A40588" w:rsidRDefault="00A4058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E665F" w14:textId="630F19BA" w:rsidR="00436585" w:rsidRPr="00436585" w:rsidRDefault="002E11C1" w:rsidP="008336EF">
    <w:pPr>
      <w:pStyle w:val="Header"/>
      <w:pBdr>
        <w:bottom w:val="single" w:sz="4" w:space="1" w:color="auto"/>
      </w:pBdr>
      <w:tabs>
        <w:tab w:val="clear" w:pos="4513"/>
        <w:tab w:val="clear" w:pos="9026"/>
        <w:tab w:val="center" w:pos="7655"/>
        <w:tab w:val="right" w:pos="15278"/>
      </w:tabs>
      <w:rPr>
        <w:lang w:val="fr-FR"/>
      </w:rPr>
    </w:pPr>
    <w:r w:rsidRPr="002E11C1">
      <w:rPr>
        <w:lang w:val="fr-LU"/>
      </w:rPr>
      <w:t>1</w:t>
    </w:r>
    <w:r w:rsidR="00436585" w:rsidRPr="00436585">
      <w:rPr>
        <w:lang w:val="fr-FR"/>
      </w:rPr>
      <w:t>CI</w:t>
    </w:r>
    <w:r w:rsidR="002D55DE">
      <w:rPr>
        <w:lang w:val="fr-FR"/>
      </w:rPr>
      <w:t xml:space="preserve">, Nom : </w:t>
    </w:r>
    <w:r w:rsidR="00A40588">
      <w:rPr>
        <w:lang w:val="fr-FR"/>
      </w:rPr>
      <w:t>Marmann</w:t>
    </w:r>
    <w:r w:rsidR="002D55DE">
      <w:rPr>
        <w:lang w:val="fr-FR"/>
      </w:rPr>
      <w:t xml:space="preserve"> Prénom : </w:t>
    </w:r>
    <w:r w:rsidR="00A40588">
      <w:rPr>
        <w:lang w:val="fr-FR"/>
      </w:rPr>
      <w:t>Nicolas</w:t>
    </w:r>
    <w:r w:rsidR="00436585" w:rsidRPr="00436585">
      <w:rPr>
        <w:lang w:val="fr-FR"/>
      </w:rPr>
      <w:tab/>
      <w:t>AMINF</w:t>
    </w:r>
    <w:r w:rsidR="00436585" w:rsidRPr="00436585">
      <w:rPr>
        <w:lang w:val="fr-FR"/>
      </w:rPr>
      <w:tab/>
    </w:r>
    <w:r w:rsidR="00436585">
      <w:rPr>
        <w:lang w:val="fr-FR"/>
      </w:rPr>
      <w:t>Devoir en classe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BA92F" w14:textId="77777777" w:rsidR="00A40588" w:rsidRDefault="00A405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E29A2"/>
    <w:multiLevelType w:val="hybridMultilevel"/>
    <w:tmpl w:val="05AACB60"/>
    <w:lvl w:ilvl="0" w:tplc="9E885EEC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5119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747"/>
    <w:rsid w:val="000232A1"/>
    <w:rsid w:val="00046FC1"/>
    <w:rsid w:val="000C54D4"/>
    <w:rsid w:val="00112DD1"/>
    <w:rsid w:val="00130D8B"/>
    <w:rsid w:val="00155BA3"/>
    <w:rsid w:val="001721C3"/>
    <w:rsid w:val="001947D8"/>
    <w:rsid w:val="001F3359"/>
    <w:rsid w:val="002A5CA7"/>
    <w:rsid w:val="002D55DE"/>
    <w:rsid w:val="002E11C1"/>
    <w:rsid w:val="00356611"/>
    <w:rsid w:val="0039169F"/>
    <w:rsid w:val="00436585"/>
    <w:rsid w:val="00465CD5"/>
    <w:rsid w:val="004818FC"/>
    <w:rsid w:val="00543B95"/>
    <w:rsid w:val="00577BA8"/>
    <w:rsid w:val="0059046D"/>
    <w:rsid w:val="005A5DE5"/>
    <w:rsid w:val="006532B8"/>
    <w:rsid w:val="00661747"/>
    <w:rsid w:val="00661E0C"/>
    <w:rsid w:val="00662554"/>
    <w:rsid w:val="00693BAC"/>
    <w:rsid w:val="006B2D1F"/>
    <w:rsid w:val="007A69F5"/>
    <w:rsid w:val="007D343E"/>
    <w:rsid w:val="008336EF"/>
    <w:rsid w:val="0091525E"/>
    <w:rsid w:val="00A40588"/>
    <w:rsid w:val="00A5580D"/>
    <w:rsid w:val="00A82210"/>
    <w:rsid w:val="00AB47D5"/>
    <w:rsid w:val="00B40ACA"/>
    <w:rsid w:val="00B46B81"/>
    <w:rsid w:val="00B753CA"/>
    <w:rsid w:val="00BB48BF"/>
    <w:rsid w:val="00BF4548"/>
    <w:rsid w:val="00C01584"/>
    <w:rsid w:val="00CC185F"/>
    <w:rsid w:val="00CF48D5"/>
    <w:rsid w:val="00D312D1"/>
    <w:rsid w:val="00E13646"/>
    <w:rsid w:val="00FA1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66D3E3"/>
  <w15:chartTrackingRefBased/>
  <w15:docId w15:val="{95D690E3-12FC-4CBC-862E-E9D884FB1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5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65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365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585"/>
  </w:style>
  <w:style w:type="paragraph" w:styleId="Footer">
    <w:name w:val="footer"/>
    <w:basedOn w:val="Normal"/>
    <w:link w:val="FooterChar"/>
    <w:uiPriority w:val="99"/>
    <w:unhideWhenUsed/>
    <w:rsid w:val="004365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585"/>
  </w:style>
  <w:style w:type="character" w:customStyle="1" w:styleId="Heading1Char">
    <w:name w:val="Heading 1 Char"/>
    <w:basedOn w:val="DefaultParagraphFont"/>
    <w:link w:val="Heading1"/>
    <w:uiPriority w:val="9"/>
    <w:rsid w:val="004365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365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465C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2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col\OneDrive%20-%20365education\Documents\LAM\1re\AMINF\TemplateReponsesLAM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580C14FCC4242A828DB140F93EFDE" ma:contentTypeVersion="9" ma:contentTypeDescription="Create a new document." ma:contentTypeScope="" ma:versionID="88db106876daa52d6397061b80532c4b">
  <xsd:schema xmlns:xsd="http://www.w3.org/2001/XMLSchema" xmlns:xs="http://www.w3.org/2001/XMLSchema" xmlns:p="http://schemas.microsoft.com/office/2006/metadata/properties" xmlns:ns2="17c8728d-b2c8-4e15-8129-045e61e6dbeb" xmlns:ns3="ae7150ff-674b-440f-be31-d2647ed3fec5" targetNamespace="http://schemas.microsoft.com/office/2006/metadata/properties" ma:root="true" ma:fieldsID="78a312e8908cbcf568dce4aba1476b7d" ns2:_="" ns3:_="">
    <xsd:import namespace="17c8728d-b2c8-4e15-8129-045e61e6dbeb"/>
    <xsd:import namespace="ae7150ff-674b-440f-be31-d2647ed3fe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c8728d-b2c8-4e15-8129-045e61e6db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7150ff-674b-440f-be31-d2647ed3fec5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BAA01ABF-4903-4D08-B991-95219081966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F4FB0D8-948C-4908-8D2C-AC0F61EF4D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c8728d-b2c8-4e15-8129-045e61e6dbeb"/>
    <ds:schemaRef ds:uri="ae7150ff-674b-440f-be31-d2647ed3fe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8228985-1E25-4280-8988-F93EB49CF45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052B50A-B03E-4849-958D-6A01D90442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TemplateReponsesLAM.dotx</Template>
  <TotalTime>1368</TotalTime>
  <Pages>11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Marmann</dc:creator>
  <cp:keywords/>
  <dc:description/>
  <cp:lastModifiedBy>Nicolas Marmann</cp:lastModifiedBy>
  <cp:revision>14</cp:revision>
  <cp:lastPrinted>2025-12-08T08:06:00Z</cp:lastPrinted>
  <dcterms:created xsi:type="dcterms:W3CDTF">2025-11-10T21:03:00Z</dcterms:created>
  <dcterms:modified xsi:type="dcterms:W3CDTF">2025-12-08T08:06:00Z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0x010100F1B580C14FCC4242A828DB140F93EFDE</vt:lpwstr>
  </property>
</Properties>
</file>