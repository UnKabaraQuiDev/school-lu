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4587" w14:textId="77777777" w:rsidR="00436585" w:rsidRDefault="00436585" w:rsidP="00436585">
      <w:pPr>
        <w:pStyle w:val="Heading1"/>
        <w:rPr>
          <w:lang w:val="fr-FR"/>
        </w:rPr>
      </w:pPr>
      <w:r w:rsidRPr="00436585">
        <w:rPr>
          <w:lang w:val="fr-FR"/>
        </w:rPr>
        <w:t>Question 1</w:t>
      </w:r>
      <w:r>
        <w:rPr>
          <w:lang w:val="fr-FR"/>
        </w:rPr>
        <w:t xml:space="preserve"> : </w:t>
      </w:r>
      <w:r w:rsidR="000232A1">
        <w:rPr>
          <w:lang w:val="fr-FR"/>
        </w:rPr>
        <w:t xml:space="preserve">Elaboration </w:t>
      </w:r>
      <w:r w:rsidR="007A69F5">
        <w:rPr>
          <w:lang w:val="fr-FR"/>
        </w:rPr>
        <w:t xml:space="preserve">MCD </w:t>
      </w:r>
    </w:p>
    <w:p w14:paraId="6778F2A1" w14:textId="216C66A0" w:rsidR="00436585" w:rsidRDefault="00AA05EF" w:rsidP="00436585">
      <w:pPr>
        <w:rPr>
          <w:lang w:val="fr-FR"/>
        </w:rPr>
      </w:pPr>
      <w:r w:rsidRPr="00AA05EF">
        <w:rPr>
          <w:noProof/>
          <w:lang w:val="fr-FR"/>
        </w:rPr>
        <w:drawing>
          <wp:inline distT="0" distB="0" distL="0" distR="0" wp14:anchorId="56A9C125" wp14:editId="549CEA06">
            <wp:extent cx="2263336" cy="1327533"/>
            <wp:effectExtent l="0" t="0" r="3810" b="6350"/>
            <wp:docPr id="19585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44666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2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2D66" w14:textId="5BEDA8B9" w:rsidR="00D00C05" w:rsidRDefault="00D00C05" w:rsidP="00436585">
      <w:pPr>
        <w:rPr>
          <w:lang w:val="en-US"/>
        </w:rPr>
      </w:pPr>
      <w:r>
        <w:rPr>
          <w:lang w:val="en-US"/>
        </w:rPr>
        <w:t>Surface in meter^2</w:t>
      </w:r>
    </w:p>
    <w:p w14:paraId="737D8D22" w14:textId="77777777" w:rsidR="00D00C05" w:rsidRPr="00D00C05" w:rsidRDefault="00D00C05" w:rsidP="00D00C05">
      <w:pPr>
        <w:rPr>
          <w:lang w:val="en-US"/>
        </w:rPr>
      </w:pPr>
      <w:r>
        <w:rPr>
          <w:lang w:val="en-US"/>
        </w:rPr>
        <w:t xml:space="preserve">Balcony is a </w:t>
      </w:r>
      <w:proofErr w:type="spellStart"/>
      <w:r>
        <w:rPr>
          <w:lang w:val="en-US"/>
        </w:rPr>
        <w:t>boolean</w:t>
      </w:r>
      <w:proofErr w:type="spellEnd"/>
    </w:p>
    <w:p w14:paraId="5E066707" w14:textId="77777777" w:rsidR="00D00C05" w:rsidRDefault="00D00C05" w:rsidP="00436585">
      <w:pPr>
        <w:rPr>
          <w:lang w:val="en-US"/>
        </w:rPr>
      </w:pPr>
    </w:p>
    <w:p w14:paraId="1DE92DBB" w14:textId="5A01484A" w:rsidR="00D00C05" w:rsidRDefault="00D00C05" w:rsidP="00436585">
      <w:pPr>
        <w:rPr>
          <w:lang w:val="en-US"/>
        </w:rPr>
      </w:pPr>
      <w:r w:rsidRPr="00D00C05">
        <w:rPr>
          <w:lang w:val="en-US"/>
        </w:rPr>
        <w:t>Width and length in m</w:t>
      </w:r>
      <w:r>
        <w:rPr>
          <w:lang w:val="en-US"/>
        </w:rPr>
        <w:t>eters</w:t>
      </w:r>
    </w:p>
    <w:p w14:paraId="5919ED1E" w14:textId="57FDCEBC" w:rsidR="00D00C05" w:rsidRDefault="00D00C05" w:rsidP="00436585">
      <w:pPr>
        <w:rPr>
          <w:lang w:val="en-US"/>
        </w:rPr>
      </w:pPr>
      <w:r>
        <w:rPr>
          <w:lang w:val="en-US"/>
        </w:rPr>
        <w:t xml:space="preserve">Closed is a </w:t>
      </w:r>
      <w:proofErr w:type="spellStart"/>
      <w:r>
        <w:rPr>
          <w:lang w:val="en-US"/>
        </w:rPr>
        <w:t>boolean</w:t>
      </w:r>
      <w:proofErr w:type="spellEnd"/>
    </w:p>
    <w:p w14:paraId="2600F93C" w14:textId="77777777" w:rsidR="00436585" w:rsidRPr="00D00C05" w:rsidRDefault="00436585" w:rsidP="00436585">
      <w:pPr>
        <w:pStyle w:val="Heading1"/>
        <w:rPr>
          <w:lang w:val="en-US"/>
        </w:rPr>
      </w:pPr>
      <w:r w:rsidRPr="00D00C05">
        <w:rPr>
          <w:lang w:val="en-US"/>
        </w:rPr>
        <w:t xml:space="preserve">Question </w:t>
      </w:r>
      <w:proofErr w:type="gramStart"/>
      <w:r w:rsidRPr="00D00C05">
        <w:rPr>
          <w:lang w:val="en-US"/>
        </w:rPr>
        <w:t>2 :</w:t>
      </w:r>
      <w:proofErr w:type="gramEnd"/>
      <w:r w:rsidRPr="00D00C05">
        <w:rPr>
          <w:lang w:val="en-US"/>
        </w:rPr>
        <w:t xml:space="preserve"> </w:t>
      </w:r>
      <w:proofErr w:type="spellStart"/>
      <w:r w:rsidR="000232A1" w:rsidRPr="00D00C05">
        <w:rPr>
          <w:lang w:val="en-US"/>
        </w:rPr>
        <w:t>Traduction</w:t>
      </w:r>
      <w:proofErr w:type="spellEnd"/>
      <w:r w:rsidR="007A69F5" w:rsidRPr="00D00C05">
        <w:rPr>
          <w:lang w:val="en-US"/>
        </w:rPr>
        <w:t xml:space="preserve"> MCD</w:t>
      </w:r>
    </w:p>
    <w:p w14:paraId="0E66381C" w14:textId="181312E2" w:rsidR="00436585" w:rsidRDefault="00AA05EF" w:rsidP="00436585">
      <w:pPr>
        <w:rPr>
          <w:lang w:val="fr-FR"/>
        </w:rPr>
      </w:pPr>
      <w:r w:rsidRPr="00AA05EF">
        <w:rPr>
          <w:noProof/>
          <w:lang w:val="fr-FR"/>
        </w:rPr>
        <w:drawing>
          <wp:inline distT="0" distB="0" distL="0" distR="0" wp14:anchorId="2EC82E9C" wp14:editId="59DD6FE0">
            <wp:extent cx="2602511" cy="1628565"/>
            <wp:effectExtent l="0" t="0" r="7620" b="0"/>
            <wp:docPr id="118412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811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511" cy="16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FBFE" w14:textId="47D37B53" w:rsidR="00D00C05" w:rsidRDefault="00D00C05" w:rsidP="00436585">
      <w:pPr>
        <w:rPr>
          <w:lang w:val="en-US"/>
        </w:rPr>
      </w:pPr>
      <w:proofErr w:type="spellStart"/>
      <w:r>
        <w:rPr>
          <w:lang w:val="en-US"/>
        </w:rPr>
        <w:t>P</w:t>
      </w:r>
      <w:r w:rsidRPr="00D00C05">
        <w:rPr>
          <w:lang w:val="en-US"/>
        </w:rPr>
        <w:t>k_autoNumber</w:t>
      </w:r>
      <w:proofErr w:type="spellEnd"/>
      <w:r w:rsidRPr="00D00C05">
        <w:rPr>
          <w:lang w:val="en-US"/>
        </w:rPr>
        <w:t xml:space="preserve"> is a s</w:t>
      </w:r>
      <w:r>
        <w:rPr>
          <w:lang w:val="en-US"/>
        </w:rPr>
        <w:t>urrogate key</w:t>
      </w:r>
    </w:p>
    <w:p w14:paraId="0B6A5D36" w14:textId="3CF8B85D" w:rsidR="00D00C05" w:rsidRDefault="00D00C05">
      <w:pPr>
        <w:rPr>
          <w:lang w:val="en-US"/>
        </w:rPr>
      </w:pPr>
      <w:r>
        <w:rPr>
          <w:lang w:val="en-US"/>
        </w:rPr>
        <w:br w:type="page"/>
      </w:r>
    </w:p>
    <w:p w14:paraId="206808BF" w14:textId="52175819" w:rsidR="00436585" w:rsidRDefault="00436585" w:rsidP="004A1D3F">
      <w:pPr>
        <w:pStyle w:val="Heading1"/>
        <w:rPr>
          <w:lang w:val="fr-FR"/>
        </w:rPr>
      </w:pPr>
      <w:r>
        <w:rPr>
          <w:lang w:val="fr-FR"/>
        </w:rPr>
        <w:lastRenderedPageBreak/>
        <w:t>Question 3</w:t>
      </w:r>
      <w:r w:rsidR="004A1D3F">
        <w:rPr>
          <w:lang w:val="fr-FR"/>
        </w:rPr>
        <w:t> :</w:t>
      </w:r>
    </w:p>
    <w:p w14:paraId="2D8D261A" w14:textId="4D14C572" w:rsidR="004A1D3F" w:rsidRPr="004A1D3F" w:rsidRDefault="004A1D3F" w:rsidP="004A1D3F">
      <w:pPr>
        <w:rPr>
          <w:lang w:val="fr-FR"/>
        </w:rPr>
      </w:pPr>
      <w:r>
        <w:rPr>
          <w:lang w:val="fr-FR"/>
        </w:rPr>
        <w:t xml:space="preserve">b) </w:t>
      </w:r>
    </w:p>
    <w:p w14:paraId="6ED2D8EA" w14:textId="4762503B" w:rsidR="004A1D3F" w:rsidRPr="004A1D3F" w:rsidRDefault="004A1D3F" w:rsidP="004A1D3F">
      <w:pPr>
        <w:rPr>
          <w:lang w:val="fr-FR"/>
        </w:rPr>
      </w:pPr>
      <w:r w:rsidRPr="004A1D3F">
        <w:rPr>
          <w:noProof/>
          <w:lang w:val="fr-FR"/>
        </w:rPr>
        <w:drawing>
          <wp:inline distT="0" distB="0" distL="0" distR="0" wp14:anchorId="21ACC5FF" wp14:editId="32862022">
            <wp:extent cx="6120222" cy="2781300"/>
            <wp:effectExtent l="0" t="0" r="0" b="0"/>
            <wp:docPr id="38659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70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139" cy="27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57B6" w14:textId="77777777" w:rsidR="00436585" w:rsidRDefault="00436585" w:rsidP="00436585">
      <w:pPr>
        <w:rPr>
          <w:lang w:val="fr-FR"/>
        </w:rPr>
      </w:pPr>
    </w:p>
    <w:p w14:paraId="2E5B86E2" w14:textId="0F2974A4" w:rsidR="004A1D3F" w:rsidRPr="004A1D3F" w:rsidRDefault="004A1D3F" w:rsidP="004A1D3F">
      <w:pPr>
        <w:pStyle w:val="Heading1"/>
        <w:rPr>
          <w:lang w:val="en-US"/>
        </w:rPr>
      </w:pPr>
      <w:r w:rsidRPr="004A1D3F">
        <w:rPr>
          <w:lang w:val="en-US"/>
        </w:rPr>
        <w:t xml:space="preserve">Question </w:t>
      </w:r>
      <w:proofErr w:type="gramStart"/>
      <w:r w:rsidRPr="004A1D3F">
        <w:rPr>
          <w:lang w:val="en-US"/>
        </w:rPr>
        <w:t>4 :</w:t>
      </w:r>
      <w:proofErr w:type="gramEnd"/>
    </w:p>
    <w:p w14:paraId="697D407C" w14:textId="2C61686F" w:rsidR="004A1D3F" w:rsidRDefault="004A1D3F" w:rsidP="00436585">
      <w:pPr>
        <w:rPr>
          <w:lang w:val="en-US"/>
        </w:rPr>
      </w:pPr>
      <w:r w:rsidRPr="004A1D3F">
        <w:rPr>
          <w:lang w:val="en-US"/>
        </w:rPr>
        <w:t>There’s nothing to validate</w:t>
      </w:r>
      <w:r>
        <w:rPr>
          <w:lang w:val="en-US"/>
        </w:rPr>
        <w:t>…? (Button “Apply” to apply changes of a table</w:t>
      </w:r>
    </w:p>
    <w:p w14:paraId="458BE8DF" w14:textId="77777777" w:rsidR="004A1D3F" w:rsidRDefault="004A1D3F" w:rsidP="00436585">
      <w:pPr>
        <w:rPr>
          <w:lang w:val="en-US"/>
        </w:rPr>
      </w:pPr>
    </w:p>
    <w:p w14:paraId="1216F4DC" w14:textId="68974E29" w:rsidR="004A1D3F" w:rsidRPr="004A1D3F" w:rsidRDefault="004A1D3F" w:rsidP="004A1D3F">
      <w:pPr>
        <w:pStyle w:val="Heading1"/>
        <w:rPr>
          <w:lang w:val="en-US"/>
        </w:rPr>
      </w:pPr>
      <w:r w:rsidRPr="004A1D3F">
        <w:rPr>
          <w:lang w:val="en-US"/>
        </w:rPr>
        <w:t xml:space="preserve">Question </w:t>
      </w:r>
      <w:proofErr w:type="gramStart"/>
      <w:r>
        <w:rPr>
          <w:lang w:val="en-US"/>
        </w:rPr>
        <w:t>5</w:t>
      </w:r>
      <w:r w:rsidRPr="004A1D3F">
        <w:rPr>
          <w:lang w:val="en-US"/>
        </w:rPr>
        <w:t> :</w:t>
      </w:r>
      <w:proofErr w:type="gramEnd"/>
    </w:p>
    <w:p w14:paraId="3B389A40" w14:textId="673FBE7F" w:rsidR="004A1D3F" w:rsidRPr="004A1D3F" w:rsidRDefault="004A1D3F" w:rsidP="004A1D3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Tinyint</w:t>
      </w:r>
      <w:proofErr w:type="spellEnd"/>
      <w:r>
        <w:rPr>
          <w:lang w:val="en-US"/>
        </w:rPr>
        <w:t xml:space="preserve">: 0 </w:t>
      </w:r>
      <w:r w:rsidRPr="004A1D3F">
        <w:rPr>
          <w:lang w:val="en-US"/>
        </w:rPr>
        <w:sym w:font="Wingdings" w:char="F0E0"/>
      </w:r>
      <w:r>
        <w:rPr>
          <w:lang w:val="en-US"/>
        </w:rPr>
        <w:t xml:space="preserve"> false; 1 </w:t>
      </w:r>
      <w:r w:rsidRPr="004A1D3F">
        <w:rPr>
          <w:lang w:val="en-US"/>
        </w:rPr>
        <w:sym w:font="Wingdings" w:char="F0E0"/>
      </w:r>
      <w:r>
        <w:rPr>
          <w:lang w:val="en-US"/>
        </w:rPr>
        <w:t xml:space="preserve"> true</w:t>
      </w:r>
    </w:p>
    <w:p w14:paraId="7EF73C9C" w14:textId="0D86565B" w:rsidR="004A1D3F" w:rsidRDefault="004A1D3F" w:rsidP="004A1D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Type: date; </w:t>
      </w:r>
      <w:proofErr w:type="spellStart"/>
      <w:r>
        <w:rPr>
          <w:lang w:val="en-US"/>
        </w:rPr>
        <w:t>dekimited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-mm-dd</w:t>
      </w:r>
    </w:p>
    <w:p w14:paraId="2ECA95BC" w14:textId="1EFEE3B8" w:rsidR="004A1D3F" w:rsidRPr="004A1D3F" w:rsidRDefault="004A1D3F" w:rsidP="004A1D3F">
      <w:pPr>
        <w:pStyle w:val="Heading1"/>
        <w:rPr>
          <w:lang w:val="en-US"/>
        </w:rPr>
      </w:pPr>
      <w:r w:rsidRPr="004A1D3F">
        <w:rPr>
          <w:lang w:val="en-US"/>
        </w:rPr>
        <w:t xml:space="preserve">Question </w:t>
      </w:r>
      <w:proofErr w:type="gramStart"/>
      <w:r>
        <w:rPr>
          <w:lang w:val="en-US"/>
        </w:rPr>
        <w:t>6</w:t>
      </w:r>
      <w:r w:rsidRPr="004A1D3F">
        <w:rPr>
          <w:lang w:val="en-US"/>
        </w:rPr>
        <w:t> :</w:t>
      </w:r>
      <w:proofErr w:type="gramEnd"/>
    </w:p>
    <w:p w14:paraId="6FD7075F" w14:textId="4C7CD4BA" w:rsidR="004A1D3F" w:rsidRDefault="004A1D3F" w:rsidP="004A1D3F">
      <w:pPr>
        <w:rPr>
          <w:lang w:val="en-US"/>
        </w:rPr>
      </w:pPr>
      <w:r>
        <w:rPr>
          <w:lang w:val="en-US"/>
        </w:rPr>
        <w:t>No, everything is already respecting the camelCase naming convention.</w:t>
      </w:r>
    </w:p>
    <w:p w14:paraId="5C224B3E" w14:textId="1A829866" w:rsidR="004A1D3F" w:rsidRPr="004A1D3F" w:rsidRDefault="004A1D3F" w:rsidP="004A1D3F">
      <w:pPr>
        <w:pStyle w:val="Heading1"/>
        <w:rPr>
          <w:lang w:val="en-US"/>
        </w:rPr>
      </w:pPr>
      <w:r w:rsidRPr="004A1D3F">
        <w:rPr>
          <w:lang w:val="en-US"/>
        </w:rPr>
        <w:lastRenderedPageBreak/>
        <w:t xml:space="preserve">Question </w:t>
      </w:r>
      <w:proofErr w:type="gramStart"/>
      <w:r>
        <w:rPr>
          <w:lang w:val="en-US"/>
        </w:rPr>
        <w:t>7</w:t>
      </w:r>
      <w:r w:rsidRPr="004A1D3F">
        <w:rPr>
          <w:lang w:val="en-US"/>
        </w:rPr>
        <w:t> :</w:t>
      </w:r>
      <w:proofErr w:type="gramEnd"/>
    </w:p>
    <w:p w14:paraId="00553C9E" w14:textId="439F58EC" w:rsidR="004A1D3F" w:rsidRDefault="00C9509C" w:rsidP="004A1D3F">
      <w:pPr>
        <w:rPr>
          <w:lang w:val="en-US"/>
        </w:rPr>
      </w:pPr>
      <w:r w:rsidRPr="00C9509C">
        <w:rPr>
          <w:noProof/>
          <w:lang w:val="en-US"/>
        </w:rPr>
        <w:drawing>
          <wp:inline distT="0" distB="0" distL="0" distR="0" wp14:anchorId="5323253C" wp14:editId="7284F625">
            <wp:extent cx="5220429" cy="1886213"/>
            <wp:effectExtent l="0" t="0" r="0" b="0"/>
            <wp:docPr id="141924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444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EF7C" w14:textId="4A5F68F3" w:rsidR="00C9509C" w:rsidRDefault="00086AB6" w:rsidP="00086AB6">
      <w:pPr>
        <w:pStyle w:val="Heading1"/>
        <w:rPr>
          <w:lang w:val="en-US"/>
        </w:rPr>
      </w:pPr>
      <w:r w:rsidRPr="004A1D3F">
        <w:rPr>
          <w:lang w:val="en-US"/>
        </w:rPr>
        <w:t xml:space="preserve">Question </w:t>
      </w:r>
      <w:proofErr w:type="gramStart"/>
      <w:r w:rsidR="00613227">
        <w:rPr>
          <w:lang w:val="en-US"/>
        </w:rPr>
        <w:t>8</w:t>
      </w:r>
      <w:r w:rsidRPr="004A1D3F">
        <w:rPr>
          <w:lang w:val="en-US"/>
        </w:rPr>
        <w:t> :</w:t>
      </w:r>
      <w:proofErr w:type="gramEnd"/>
    </w:p>
    <w:p w14:paraId="5B82C4C4" w14:textId="19BE5C5E" w:rsidR="00C9509C" w:rsidRDefault="00086AB6" w:rsidP="004A1D3F">
      <w:pPr>
        <w:rPr>
          <w:lang w:val="en-US"/>
        </w:rPr>
      </w:pPr>
      <w:r w:rsidRPr="00086AB6">
        <w:rPr>
          <w:lang w:val="en-US"/>
        </w:rPr>
        <w:drawing>
          <wp:inline distT="0" distB="0" distL="0" distR="0" wp14:anchorId="36EA45A9" wp14:editId="5E654056">
            <wp:extent cx="4106334" cy="2964702"/>
            <wp:effectExtent l="0" t="0" r="8890" b="7620"/>
            <wp:docPr id="1834277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779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3550" cy="296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1CFC" w14:textId="6C9068CD" w:rsidR="00086AB6" w:rsidRDefault="00086AB6" w:rsidP="004A1D3F">
      <w:pPr>
        <w:rPr>
          <w:lang w:val="en-US"/>
        </w:rPr>
      </w:pPr>
      <w:r>
        <w:rPr>
          <w:lang w:val="en-US"/>
        </w:rPr>
        <w:t>ENUM(‘</w:t>
      </w:r>
      <w:proofErr w:type="spellStart"/>
      <w:r>
        <w:rPr>
          <w:lang w:val="en-US"/>
        </w:rPr>
        <w:t>yes’,’no</w:t>
      </w:r>
      <w:proofErr w:type="spellEnd"/>
      <w:r>
        <w:rPr>
          <w:lang w:val="en-US"/>
        </w:rPr>
        <w:t>’)</w:t>
      </w:r>
    </w:p>
    <w:p w14:paraId="66B0BEFA" w14:textId="5FC31A46" w:rsidR="00086AB6" w:rsidRDefault="00086AB6" w:rsidP="004A1D3F">
      <w:pPr>
        <w:rPr>
          <w:lang w:val="en-US"/>
        </w:rPr>
      </w:pPr>
      <w:r w:rsidRPr="00086AB6">
        <w:rPr>
          <w:lang w:val="en-US"/>
        </w:rPr>
        <w:lastRenderedPageBreak/>
        <w:drawing>
          <wp:inline distT="0" distB="0" distL="0" distR="0" wp14:anchorId="5AD3D27C" wp14:editId="4F92DF58">
            <wp:extent cx="8116433" cy="2562583"/>
            <wp:effectExtent l="0" t="0" r="0" b="9525"/>
            <wp:docPr id="1233118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86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1643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1FEB" w14:textId="77777777" w:rsidR="00086AB6" w:rsidRDefault="00086AB6" w:rsidP="004A1D3F">
      <w:pPr>
        <w:rPr>
          <w:lang w:val="en-US"/>
        </w:rPr>
      </w:pPr>
    </w:p>
    <w:p w14:paraId="45B1B4CA" w14:textId="77777777" w:rsidR="00086AB6" w:rsidRDefault="00086AB6" w:rsidP="004A1D3F">
      <w:pPr>
        <w:rPr>
          <w:lang w:val="en-US"/>
        </w:rPr>
      </w:pPr>
    </w:p>
    <w:p w14:paraId="364B1F2D" w14:textId="3792DDE4" w:rsidR="00613227" w:rsidRDefault="00613227" w:rsidP="00613227">
      <w:pPr>
        <w:pStyle w:val="Heading1"/>
        <w:rPr>
          <w:lang w:val="en-US"/>
        </w:rPr>
      </w:pPr>
      <w:r w:rsidRPr="004A1D3F">
        <w:rPr>
          <w:lang w:val="en-US"/>
        </w:rPr>
        <w:t xml:space="preserve">Question </w:t>
      </w:r>
      <w:proofErr w:type="gramStart"/>
      <w:r>
        <w:rPr>
          <w:lang w:val="en-US"/>
        </w:rPr>
        <w:t>9</w:t>
      </w:r>
      <w:r w:rsidRPr="004A1D3F">
        <w:rPr>
          <w:lang w:val="en-US"/>
        </w:rPr>
        <w:t> :</w:t>
      </w:r>
      <w:proofErr w:type="gramEnd"/>
    </w:p>
    <w:p w14:paraId="3444050D" w14:textId="77777777" w:rsidR="00613227" w:rsidRDefault="00613227" w:rsidP="004A1D3F">
      <w:pPr>
        <w:rPr>
          <w:lang w:val="en-US"/>
        </w:rPr>
      </w:pPr>
    </w:p>
    <w:p w14:paraId="1A377947" w14:textId="660F0884" w:rsidR="00613227" w:rsidRDefault="00613227" w:rsidP="004A1D3F">
      <w:pPr>
        <w:rPr>
          <w:lang w:val="en-US"/>
        </w:rPr>
      </w:pPr>
      <w:r w:rsidRPr="00613227">
        <w:rPr>
          <w:lang w:val="en-US"/>
        </w:rPr>
        <w:drawing>
          <wp:inline distT="0" distB="0" distL="0" distR="0" wp14:anchorId="1EE37467" wp14:editId="5C9BFA9E">
            <wp:extent cx="8773749" cy="2181529"/>
            <wp:effectExtent l="0" t="0" r="8890" b="9525"/>
            <wp:docPr id="1294958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87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374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0DDC" w14:textId="0952B53B" w:rsidR="00613227" w:rsidRDefault="00613227" w:rsidP="004A1D3F">
      <w:pPr>
        <w:rPr>
          <w:lang w:val="en-US"/>
        </w:rPr>
      </w:pPr>
      <w:r w:rsidRPr="00613227">
        <w:rPr>
          <w:lang w:val="en-US"/>
        </w:rPr>
        <w:lastRenderedPageBreak/>
        <w:drawing>
          <wp:inline distT="0" distB="0" distL="0" distR="0" wp14:anchorId="44FF60AA" wp14:editId="70225541">
            <wp:extent cx="6654800" cy="2246982"/>
            <wp:effectExtent l="0" t="0" r="0" b="1270"/>
            <wp:docPr id="1973168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6848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7991" cy="224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1036" w14:textId="4AF1AD74" w:rsidR="00613227" w:rsidRDefault="000F250B" w:rsidP="000F250B">
      <w:pPr>
        <w:pStyle w:val="Heading1"/>
        <w:rPr>
          <w:lang w:val="en-US"/>
        </w:rPr>
      </w:pPr>
      <w:r w:rsidRPr="004A1D3F">
        <w:rPr>
          <w:lang w:val="en-US"/>
        </w:rPr>
        <w:t xml:space="preserve">Question </w:t>
      </w:r>
      <w:proofErr w:type="gramStart"/>
      <w:r>
        <w:rPr>
          <w:lang w:val="en-US"/>
        </w:rPr>
        <w:t>10</w:t>
      </w:r>
      <w:r w:rsidRPr="004A1D3F">
        <w:rPr>
          <w:lang w:val="en-US"/>
        </w:rPr>
        <w:t> :</w:t>
      </w:r>
      <w:proofErr w:type="gramEnd"/>
    </w:p>
    <w:p w14:paraId="0E3616AE" w14:textId="543C0BFC" w:rsidR="00613227" w:rsidRDefault="000F250B" w:rsidP="004A1D3F">
      <w:pPr>
        <w:rPr>
          <w:lang w:val="en-US"/>
        </w:rPr>
      </w:pPr>
      <w:r w:rsidRPr="000F250B">
        <w:rPr>
          <w:lang w:val="en-US"/>
        </w:rPr>
        <w:drawing>
          <wp:inline distT="0" distB="0" distL="0" distR="0" wp14:anchorId="1EA4B544" wp14:editId="49CA9798">
            <wp:extent cx="2480734" cy="3708941"/>
            <wp:effectExtent l="0" t="0" r="0" b="6350"/>
            <wp:docPr id="1684395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9567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0418" cy="37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DF7D" w14:textId="3639F7AF" w:rsidR="000F250B" w:rsidRDefault="000F250B" w:rsidP="000F250B">
      <w:pPr>
        <w:pStyle w:val="Heading1"/>
        <w:rPr>
          <w:lang w:val="en-US"/>
        </w:rPr>
      </w:pPr>
      <w:r w:rsidRPr="004A1D3F">
        <w:rPr>
          <w:lang w:val="en-US"/>
        </w:rPr>
        <w:lastRenderedPageBreak/>
        <w:t xml:space="preserve">Question </w:t>
      </w:r>
      <w:proofErr w:type="gramStart"/>
      <w:r>
        <w:rPr>
          <w:lang w:val="en-US"/>
        </w:rPr>
        <w:t>1</w:t>
      </w:r>
      <w:r>
        <w:rPr>
          <w:lang w:val="en-US"/>
        </w:rPr>
        <w:t>1</w:t>
      </w:r>
      <w:r w:rsidRPr="004A1D3F">
        <w:rPr>
          <w:lang w:val="en-US"/>
        </w:rPr>
        <w:t> :</w:t>
      </w:r>
      <w:proofErr w:type="gramEnd"/>
    </w:p>
    <w:p w14:paraId="6E159EBA" w14:textId="67C5FF37" w:rsidR="000F250B" w:rsidRDefault="00596C8A" w:rsidP="004A1D3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CC769" wp14:editId="2A880CF6">
                <wp:simplePos x="0" y="0"/>
                <wp:positionH relativeFrom="column">
                  <wp:posOffset>1649519</wp:posOffset>
                </wp:positionH>
                <wp:positionV relativeFrom="paragraph">
                  <wp:posOffset>540385</wp:posOffset>
                </wp:positionV>
                <wp:extent cx="389467" cy="389467"/>
                <wp:effectExtent l="19050" t="19050" r="10795" b="10795"/>
                <wp:wrapNone/>
                <wp:docPr id="1806151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38946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B337A9" id="Oval 1" o:spid="_x0000_s1026" style="position:absolute;margin-left:129.9pt;margin-top:42.55pt;width:30.65pt;height:3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" filled="f" strokecolor="#e00" strokeweight="3pt">
                <v:stroke joinstyle="miter"/>
              </v:oval>
            </w:pict>
          </mc:Fallback>
        </mc:AlternateContent>
      </w:r>
      <w:r w:rsidRPr="00596C8A">
        <w:rPr>
          <w:lang w:val="en-US"/>
        </w:rPr>
        <w:drawing>
          <wp:inline distT="0" distB="0" distL="0" distR="0" wp14:anchorId="5CF65A42" wp14:editId="13F8BB4E">
            <wp:extent cx="4783667" cy="2454172"/>
            <wp:effectExtent l="0" t="0" r="0" b="3810"/>
            <wp:docPr id="1757088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8831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5579" cy="24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ECC7" w14:textId="73817A74" w:rsidR="00596C8A" w:rsidRDefault="00596C8A" w:rsidP="00596C8A">
      <w:pPr>
        <w:pStyle w:val="Heading1"/>
        <w:rPr>
          <w:lang w:val="en-US"/>
        </w:rPr>
      </w:pPr>
      <w:r w:rsidRPr="004A1D3F">
        <w:rPr>
          <w:lang w:val="en-US"/>
        </w:rPr>
        <w:t xml:space="preserve">Question </w:t>
      </w:r>
      <w:proofErr w:type="gramStart"/>
      <w:r>
        <w:rPr>
          <w:lang w:val="en-US"/>
        </w:rPr>
        <w:t>1</w:t>
      </w:r>
      <w:r>
        <w:rPr>
          <w:lang w:val="en-US"/>
        </w:rPr>
        <w:t>2</w:t>
      </w:r>
      <w:r w:rsidRPr="004A1D3F">
        <w:rPr>
          <w:lang w:val="en-US"/>
        </w:rPr>
        <w:t> :</w:t>
      </w:r>
      <w:proofErr w:type="gramEnd"/>
    </w:p>
    <w:p w14:paraId="4AED06F1" w14:textId="0CF5AA7C" w:rsidR="00C16655" w:rsidRPr="00C16655" w:rsidRDefault="00596C8A" w:rsidP="00596C8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Query</w:t>
      </w:r>
    </w:p>
    <w:p w14:paraId="46392B9C" w14:textId="601CC637" w:rsidR="00596C8A" w:rsidRDefault="00C16655" w:rsidP="00596C8A">
      <w:pPr>
        <w:rPr>
          <w:lang w:val="en-US"/>
        </w:rPr>
      </w:pPr>
      <w:r w:rsidRPr="00C16655">
        <w:rPr>
          <w:lang w:val="en-US"/>
        </w:rPr>
        <w:drawing>
          <wp:inline distT="0" distB="0" distL="0" distR="0" wp14:anchorId="50547C6E" wp14:editId="3FFCCBA1">
            <wp:extent cx="4067175" cy="584200"/>
            <wp:effectExtent l="0" t="0" r="0" b="6350"/>
            <wp:docPr id="1498081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81485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t="2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743" cy="584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EA8A4" w14:textId="2DA9C3CB" w:rsidR="00596C8A" w:rsidRDefault="00596C8A" w:rsidP="00596C8A">
      <w:pPr>
        <w:rPr>
          <w:lang w:val="en-US"/>
        </w:rPr>
      </w:pPr>
      <w:r>
        <w:rPr>
          <w:lang w:val="en-US"/>
        </w:rPr>
        <w:t>Output</w:t>
      </w:r>
    </w:p>
    <w:p w14:paraId="119700F6" w14:textId="61550EAD" w:rsidR="00596C8A" w:rsidRDefault="00C16655" w:rsidP="00596C8A">
      <w:pPr>
        <w:rPr>
          <w:lang w:val="en-US"/>
        </w:rPr>
      </w:pPr>
      <w:r w:rsidRPr="00C16655">
        <w:rPr>
          <w:lang w:val="en-US"/>
        </w:rPr>
        <w:drawing>
          <wp:inline distT="0" distB="0" distL="0" distR="0" wp14:anchorId="1720F8CA" wp14:editId="6204E00F">
            <wp:extent cx="6344535" cy="1724266"/>
            <wp:effectExtent l="0" t="0" r="0" b="9525"/>
            <wp:docPr id="34420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027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B3DC" w14:textId="77777777" w:rsidR="00C16655" w:rsidRDefault="00C16655" w:rsidP="00596C8A">
      <w:pPr>
        <w:rPr>
          <w:lang w:val="en-US"/>
        </w:rPr>
      </w:pPr>
    </w:p>
    <w:p w14:paraId="23CCACBE" w14:textId="7223464B" w:rsidR="00596C8A" w:rsidRDefault="00596C8A" w:rsidP="00596C8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Query</w:t>
      </w:r>
    </w:p>
    <w:p w14:paraId="6F799F97" w14:textId="516CF1CB" w:rsidR="00596C8A" w:rsidRDefault="00C16655" w:rsidP="00596C8A">
      <w:pPr>
        <w:rPr>
          <w:lang w:val="en-US"/>
        </w:rPr>
      </w:pPr>
      <w:r w:rsidRPr="00C16655">
        <w:rPr>
          <w:lang w:val="en-US"/>
        </w:rPr>
        <w:drawing>
          <wp:inline distT="0" distB="0" distL="0" distR="0" wp14:anchorId="5B84DC40" wp14:editId="1302657C">
            <wp:extent cx="6582694" cy="762106"/>
            <wp:effectExtent l="0" t="0" r="8890" b="0"/>
            <wp:docPr id="20399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5C80" w14:textId="2CF451C4" w:rsidR="00596C8A" w:rsidRDefault="00596C8A" w:rsidP="00596C8A">
      <w:pPr>
        <w:rPr>
          <w:lang w:val="en-US"/>
        </w:rPr>
      </w:pPr>
      <w:r>
        <w:rPr>
          <w:lang w:val="en-US"/>
        </w:rPr>
        <w:t>Output</w:t>
      </w:r>
    </w:p>
    <w:p w14:paraId="55066D80" w14:textId="2FB92131" w:rsidR="00596C8A" w:rsidRDefault="00C16655" w:rsidP="00596C8A">
      <w:pPr>
        <w:rPr>
          <w:lang w:val="en-US"/>
        </w:rPr>
      </w:pPr>
      <w:r w:rsidRPr="00C16655">
        <w:rPr>
          <w:lang w:val="en-US"/>
        </w:rPr>
        <w:drawing>
          <wp:inline distT="0" distB="0" distL="0" distR="0" wp14:anchorId="6C3B2FE9" wp14:editId="54C447DB">
            <wp:extent cx="2610214" cy="1305107"/>
            <wp:effectExtent l="0" t="0" r="0" b="9525"/>
            <wp:docPr id="1988304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0452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935E" w14:textId="62032641" w:rsidR="00596C8A" w:rsidRDefault="00596C8A" w:rsidP="00596C8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Query</w:t>
      </w:r>
    </w:p>
    <w:p w14:paraId="70CD8795" w14:textId="76CC3AF5" w:rsidR="00596C8A" w:rsidRDefault="00DF7EBD" w:rsidP="00596C8A">
      <w:pPr>
        <w:rPr>
          <w:lang w:val="en-US"/>
        </w:rPr>
      </w:pPr>
      <w:r w:rsidRPr="00DF7EBD">
        <w:rPr>
          <w:lang w:val="en-US"/>
        </w:rPr>
        <w:drawing>
          <wp:inline distT="0" distB="0" distL="0" distR="0" wp14:anchorId="13FEBFEB" wp14:editId="2F15580A">
            <wp:extent cx="4020111" cy="466790"/>
            <wp:effectExtent l="0" t="0" r="0" b="9525"/>
            <wp:docPr id="38163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75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42A2" w14:textId="0BBCB4C4" w:rsidR="00596C8A" w:rsidRDefault="00596C8A" w:rsidP="00596C8A">
      <w:pPr>
        <w:rPr>
          <w:lang w:val="en-US"/>
        </w:rPr>
      </w:pPr>
      <w:r>
        <w:rPr>
          <w:lang w:val="en-US"/>
        </w:rPr>
        <w:t>Output</w:t>
      </w:r>
    </w:p>
    <w:p w14:paraId="0A5CD794" w14:textId="5037369B" w:rsidR="00596C8A" w:rsidRDefault="00DF7EBD" w:rsidP="00596C8A">
      <w:pPr>
        <w:rPr>
          <w:lang w:val="en-US"/>
        </w:rPr>
      </w:pPr>
      <w:r w:rsidRPr="00DF7EBD">
        <w:rPr>
          <w:lang w:val="en-US"/>
        </w:rPr>
        <w:drawing>
          <wp:inline distT="0" distB="0" distL="0" distR="0" wp14:anchorId="7136A7A8" wp14:editId="7524922A">
            <wp:extent cx="6506483" cy="990738"/>
            <wp:effectExtent l="0" t="0" r="8890" b="0"/>
            <wp:docPr id="236350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003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C8E" w14:textId="4A9FB4F6" w:rsidR="00596C8A" w:rsidRDefault="00596C8A" w:rsidP="00596C8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Query</w:t>
      </w:r>
    </w:p>
    <w:p w14:paraId="2AE6B749" w14:textId="1CFC09E8" w:rsidR="00596C8A" w:rsidRDefault="00DF7EBD" w:rsidP="00596C8A">
      <w:pPr>
        <w:rPr>
          <w:lang w:val="en-US"/>
        </w:rPr>
      </w:pPr>
      <w:r w:rsidRPr="00DF7EBD">
        <w:rPr>
          <w:lang w:val="en-US"/>
        </w:rPr>
        <w:drawing>
          <wp:inline distT="0" distB="0" distL="0" distR="0" wp14:anchorId="0C14B8F0" wp14:editId="120796BF">
            <wp:extent cx="5620534" cy="523948"/>
            <wp:effectExtent l="0" t="0" r="0" b="9525"/>
            <wp:docPr id="83537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757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810C" w14:textId="77777777" w:rsidR="00DF7EBD" w:rsidRDefault="00DF7EBD" w:rsidP="00596C8A">
      <w:pPr>
        <w:rPr>
          <w:lang w:val="en-US"/>
        </w:rPr>
      </w:pPr>
    </w:p>
    <w:p w14:paraId="48E0D4B9" w14:textId="4EA63374" w:rsidR="00596C8A" w:rsidRPr="00596C8A" w:rsidRDefault="00596C8A" w:rsidP="00596C8A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1BB82DD1" w14:textId="07706E36" w:rsidR="00596C8A" w:rsidRPr="00596C8A" w:rsidRDefault="00DF7EBD" w:rsidP="00596C8A">
      <w:pPr>
        <w:rPr>
          <w:lang w:val="en-US"/>
        </w:rPr>
      </w:pPr>
      <w:r w:rsidRPr="00DF7EBD">
        <w:rPr>
          <w:lang w:val="en-US"/>
        </w:rPr>
        <w:drawing>
          <wp:inline distT="0" distB="0" distL="0" distR="0" wp14:anchorId="7F40D505" wp14:editId="753924FD">
            <wp:extent cx="6706536" cy="733527"/>
            <wp:effectExtent l="0" t="0" r="0" b="9525"/>
            <wp:docPr id="65710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7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2105" w14:textId="77777777" w:rsidR="00596C8A" w:rsidRPr="004A1D3F" w:rsidRDefault="00596C8A" w:rsidP="004A1D3F">
      <w:pPr>
        <w:rPr>
          <w:lang w:val="en-US"/>
        </w:rPr>
      </w:pPr>
    </w:p>
    <w:sectPr w:rsidR="00596C8A" w:rsidRPr="004A1D3F" w:rsidSect="006B2D1F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6838" w:h="11906" w:orient="landscape"/>
      <w:pgMar w:top="993" w:right="851" w:bottom="709" w:left="709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37A97" w14:textId="77777777" w:rsidR="00BD7CC5" w:rsidRDefault="00BD7CC5" w:rsidP="00436585">
      <w:pPr>
        <w:spacing w:after="0" w:line="240" w:lineRule="auto"/>
      </w:pPr>
      <w:r>
        <w:separator/>
      </w:r>
    </w:p>
  </w:endnote>
  <w:endnote w:type="continuationSeparator" w:id="0">
    <w:p w14:paraId="571A73F1" w14:textId="77777777" w:rsidR="00BD7CC5" w:rsidRDefault="00BD7CC5" w:rsidP="0043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0328E" w14:textId="77777777" w:rsidR="00AA05EF" w:rsidRDefault="00AA05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521A5" w14:textId="120EE66E" w:rsidR="00436585" w:rsidRPr="008336EF" w:rsidRDefault="00FA18AB" w:rsidP="008336EF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</w:pPr>
    <w:r>
      <w:t>LAM</w:t>
    </w:r>
    <w:r w:rsidR="00436585">
      <w:tab/>
    </w:r>
    <w:r w:rsidR="002D55DE">
      <w:t xml:space="preserve">Date: </w:t>
    </w:r>
    <w:r w:rsidR="00AA05EF">
      <w:t>16/10/2025</w:t>
    </w:r>
    <w:r w:rsidR="00436585">
      <w:tab/>
    </w:r>
    <w:r w:rsidR="00436585" w:rsidRPr="008336EF">
      <w:fldChar w:fldCharType="begin"/>
    </w:r>
    <w:r w:rsidR="00436585" w:rsidRPr="008336EF">
      <w:instrText xml:space="preserve"> PAGE  \* Arabic  \* MERGEFORMAT </w:instrText>
    </w:r>
    <w:r w:rsidR="00436585" w:rsidRPr="008336EF">
      <w:fldChar w:fldCharType="separate"/>
    </w:r>
    <w:r w:rsidR="00436585" w:rsidRPr="008336EF">
      <w:rPr>
        <w:noProof/>
      </w:rPr>
      <w:t>1</w:t>
    </w:r>
    <w:r w:rsidR="00436585" w:rsidRPr="008336EF">
      <w:fldChar w:fldCharType="end"/>
    </w:r>
    <w:r w:rsidR="00436585" w:rsidRPr="008336EF">
      <w:t xml:space="preserve"> / </w:t>
    </w:r>
    <w:fldSimple w:instr=" NUMPAGES  \* Arabic  \* MERGEFORMAT ">
      <w:r w:rsidR="00436585" w:rsidRPr="008336E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87B3" w14:textId="77777777" w:rsidR="00AA05EF" w:rsidRDefault="00AA05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FF514" w14:textId="77777777" w:rsidR="00BD7CC5" w:rsidRDefault="00BD7CC5" w:rsidP="00436585">
      <w:pPr>
        <w:spacing w:after="0" w:line="240" w:lineRule="auto"/>
      </w:pPr>
      <w:r>
        <w:separator/>
      </w:r>
    </w:p>
  </w:footnote>
  <w:footnote w:type="continuationSeparator" w:id="0">
    <w:p w14:paraId="36904CA3" w14:textId="77777777" w:rsidR="00BD7CC5" w:rsidRDefault="00BD7CC5" w:rsidP="0043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EEB52" w14:textId="77777777" w:rsidR="00AA05EF" w:rsidRDefault="00AA05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95B9B" w14:textId="22414F9D" w:rsidR="00436585" w:rsidRPr="00436585" w:rsidRDefault="002E11C1" w:rsidP="008336EF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  <w:rPr>
        <w:lang w:val="fr-FR"/>
      </w:rPr>
    </w:pPr>
    <w:r w:rsidRPr="002E11C1">
      <w:rPr>
        <w:lang w:val="fr-LU"/>
      </w:rPr>
      <w:t>1</w:t>
    </w:r>
    <w:r w:rsidR="00436585" w:rsidRPr="00436585">
      <w:rPr>
        <w:lang w:val="fr-FR"/>
      </w:rPr>
      <w:t>CI</w:t>
    </w:r>
    <w:r w:rsidR="002D55DE">
      <w:rPr>
        <w:lang w:val="fr-FR"/>
      </w:rPr>
      <w:t xml:space="preserve">, Nom : </w:t>
    </w:r>
    <w:r w:rsidR="00AA05EF">
      <w:rPr>
        <w:lang w:val="fr-FR"/>
      </w:rPr>
      <w:t>Marmann</w:t>
    </w:r>
    <w:r w:rsidR="002D55DE">
      <w:rPr>
        <w:lang w:val="fr-FR"/>
      </w:rPr>
      <w:t xml:space="preserve"> Prénom :</w:t>
    </w:r>
    <w:r w:rsidR="00AA05EF">
      <w:rPr>
        <w:lang w:val="fr-FR"/>
      </w:rPr>
      <w:t xml:space="preserve"> Nicolas</w:t>
    </w:r>
    <w:r w:rsidR="00436585" w:rsidRPr="00436585">
      <w:rPr>
        <w:lang w:val="fr-FR"/>
      </w:rPr>
      <w:tab/>
      <w:t>AMINF</w:t>
    </w:r>
    <w:r w:rsidR="00436585" w:rsidRPr="00436585">
      <w:rPr>
        <w:lang w:val="fr-FR"/>
      </w:rPr>
      <w:tab/>
    </w:r>
    <w:r w:rsidR="00436585">
      <w:rPr>
        <w:lang w:val="fr-FR"/>
      </w:rPr>
      <w:t>Devoir en classe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B511" w14:textId="77777777" w:rsidR="00AA05EF" w:rsidRDefault="00AA0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4360"/>
    <w:multiLevelType w:val="hybridMultilevel"/>
    <w:tmpl w:val="28665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A51AF"/>
    <w:multiLevelType w:val="hybridMultilevel"/>
    <w:tmpl w:val="54B048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311F4"/>
    <w:multiLevelType w:val="hybridMultilevel"/>
    <w:tmpl w:val="806071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86B05"/>
    <w:multiLevelType w:val="hybridMultilevel"/>
    <w:tmpl w:val="FC666C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185449">
    <w:abstractNumId w:val="0"/>
  </w:num>
  <w:num w:numId="2" w16cid:durableId="729234683">
    <w:abstractNumId w:val="1"/>
  </w:num>
  <w:num w:numId="3" w16cid:durableId="683090223">
    <w:abstractNumId w:val="2"/>
  </w:num>
  <w:num w:numId="4" w16cid:durableId="1840656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6D"/>
    <w:rsid w:val="000232A1"/>
    <w:rsid w:val="00033212"/>
    <w:rsid w:val="00086AB6"/>
    <w:rsid w:val="000F250B"/>
    <w:rsid w:val="002A5CA7"/>
    <w:rsid w:val="002D55DE"/>
    <w:rsid w:val="002E11C1"/>
    <w:rsid w:val="00385789"/>
    <w:rsid w:val="003973AD"/>
    <w:rsid w:val="00436585"/>
    <w:rsid w:val="004A1D3F"/>
    <w:rsid w:val="00596C8A"/>
    <w:rsid w:val="00613227"/>
    <w:rsid w:val="006532B8"/>
    <w:rsid w:val="006B2D1F"/>
    <w:rsid w:val="007A69F5"/>
    <w:rsid w:val="008336EF"/>
    <w:rsid w:val="0099686D"/>
    <w:rsid w:val="009E35A1"/>
    <w:rsid w:val="00A5580D"/>
    <w:rsid w:val="00AA05EF"/>
    <w:rsid w:val="00AB47D5"/>
    <w:rsid w:val="00B753CA"/>
    <w:rsid w:val="00BD7CC5"/>
    <w:rsid w:val="00C16655"/>
    <w:rsid w:val="00C9509C"/>
    <w:rsid w:val="00D00C05"/>
    <w:rsid w:val="00DF7EBD"/>
    <w:rsid w:val="00FA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E954B"/>
  <w15:chartTrackingRefBased/>
  <w15:docId w15:val="{E19F614E-D1A5-4C85-AAC9-B9382A51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85"/>
  </w:style>
  <w:style w:type="paragraph" w:styleId="Footer">
    <w:name w:val="footer"/>
    <w:basedOn w:val="Normal"/>
    <w:link w:val="Foot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85"/>
  </w:style>
  <w:style w:type="character" w:customStyle="1" w:styleId="Heading1Char">
    <w:name w:val="Heading 1 Char"/>
    <w:basedOn w:val="DefaultParagraphFont"/>
    <w:link w:val="Heading1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A1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%20-%20365education\Documents\LAM\1re\AMINF\TemplateReponsesL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580C14FCC4242A828DB140F93EFDE" ma:contentTypeVersion="9" ma:contentTypeDescription="Create a new document." ma:contentTypeScope="" ma:versionID="88db106876daa52d6397061b80532c4b">
  <xsd:schema xmlns:xsd="http://www.w3.org/2001/XMLSchema" xmlns:xs="http://www.w3.org/2001/XMLSchema" xmlns:p="http://schemas.microsoft.com/office/2006/metadata/properties" xmlns:ns2="17c8728d-b2c8-4e15-8129-045e61e6dbeb" xmlns:ns3="ae7150ff-674b-440f-be31-d2647ed3fec5" targetNamespace="http://schemas.microsoft.com/office/2006/metadata/properties" ma:root="true" ma:fieldsID="78a312e8908cbcf568dce4aba1476b7d" ns2:_="" ns3:_="">
    <xsd:import namespace="17c8728d-b2c8-4e15-8129-045e61e6dbeb"/>
    <xsd:import namespace="ae7150ff-674b-440f-be31-d2647ed3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728d-b2c8-4e15-8129-045e61e6d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150ff-674b-440f-be31-d2647ed3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228985-1E25-4280-8988-F93EB49CF4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52B50A-B03E-4849-958D-6A01D90442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A01ABF-4903-4D08-B991-9521908196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4FB0D8-948C-4908-8D2C-AC0F61EF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728d-b2c8-4e15-8129-045e61e6dbeb"/>
    <ds:schemaRef ds:uri="ae7150ff-674b-440f-be31-d2647ed3f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TemplateReponsesLAM.dotx</Template>
  <TotalTime>94</TotalTime>
  <Pages>8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Marmann</dc:creator>
  <cp:keywords/>
  <dc:description/>
  <cp:lastModifiedBy>Nicolas Marmann</cp:lastModifiedBy>
  <cp:revision>6</cp:revision>
  <dcterms:created xsi:type="dcterms:W3CDTF">2025-10-16T08:42:00Z</dcterms:created>
  <dcterms:modified xsi:type="dcterms:W3CDTF">2025-10-22T19:54:00Z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0x010100F1B580C14FCC4242A828DB140F93EFDE</vt:lpwstr>
  </property>
</Properties>
</file>