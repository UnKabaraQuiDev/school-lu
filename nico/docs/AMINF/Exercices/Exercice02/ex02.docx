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308B" w14:textId="5DD23C0D" w:rsidR="00436585" w:rsidRDefault="00B437B7" w:rsidP="00436585">
      <w:pPr>
        <w:pStyle w:val="Heading1"/>
        <w:rPr>
          <w:lang w:val="en-US"/>
        </w:rPr>
      </w:pPr>
      <w:r>
        <w:rPr>
          <w:lang w:val="en-US"/>
        </w:rPr>
        <w:t>Preparation:</w:t>
      </w:r>
    </w:p>
    <w:p w14:paraId="20D26753" w14:textId="682B7724" w:rsidR="00ED0B5C" w:rsidRDefault="00ED0B5C" w:rsidP="00ED0B5C">
      <w:pPr>
        <w:rPr>
          <w:lang w:val="en-US"/>
        </w:rPr>
      </w:pPr>
      <w:r w:rsidRPr="00ED0B5C">
        <w:rPr>
          <w:lang w:val="en-US"/>
        </w:rPr>
        <w:t>Import (no truncate)</w:t>
      </w:r>
      <w:r>
        <w:rPr>
          <w:lang w:val="en-US"/>
        </w:rPr>
        <w:t xml:space="preserve"> </w:t>
      </w:r>
      <w:r w:rsidRPr="00ED0B5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ED0B5C">
        <w:rPr>
          <w:lang w:val="en-US"/>
        </w:rPr>
        <w:t xml:space="preserve">Adds </w:t>
      </w:r>
      <w:r>
        <w:rPr>
          <w:lang w:val="en-US"/>
        </w:rPr>
        <w:t>entries</w:t>
      </w:r>
      <w:r w:rsidRPr="00ED0B5C">
        <w:rPr>
          <w:lang w:val="en-US"/>
        </w:rPr>
        <w:t xml:space="preserve"> on top of existing</w:t>
      </w:r>
    </w:p>
    <w:p w14:paraId="02023451" w14:textId="536D2F24" w:rsidR="00ED0B5C" w:rsidRPr="00ED0B5C" w:rsidRDefault="00ED0B5C" w:rsidP="00ED0B5C">
      <w:pPr>
        <w:rPr>
          <w:lang w:val="en-US"/>
        </w:rPr>
      </w:pPr>
      <w:r w:rsidRPr="00ED0B5C">
        <w:rPr>
          <w:lang w:val="en-US"/>
        </w:rPr>
        <w:t>Import (with truncate)</w:t>
      </w:r>
      <w:r>
        <w:rPr>
          <w:lang w:val="en-US"/>
        </w:rPr>
        <w:t xml:space="preserve"> </w:t>
      </w:r>
      <w:r w:rsidRPr="00ED0B5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ED0B5C">
        <w:rPr>
          <w:lang w:val="en-US"/>
        </w:rPr>
        <w:t xml:space="preserve">Deletes all old </w:t>
      </w:r>
      <w:r>
        <w:rPr>
          <w:lang w:val="en-US"/>
        </w:rPr>
        <w:t>entries</w:t>
      </w:r>
      <w:r w:rsidRPr="00ED0B5C">
        <w:rPr>
          <w:lang w:val="en-US"/>
        </w:rPr>
        <w:t>, then imports</w:t>
      </w:r>
    </w:p>
    <w:p w14:paraId="0316D2D8" w14:textId="06C2C2B0" w:rsidR="00436585" w:rsidRDefault="00DC36F3" w:rsidP="00436585">
      <w:pPr>
        <w:pStyle w:val="Heading1"/>
        <w:rPr>
          <w:lang w:val="en-US"/>
        </w:rPr>
      </w:pPr>
      <w:r>
        <w:rPr>
          <w:lang w:val="en-US"/>
        </w:rPr>
        <w:t>DELETE</w:t>
      </w:r>
      <w:r w:rsidR="00374300">
        <w:rPr>
          <w:lang w:val="en-US"/>
        </w:rPr>
        <w:t>:</w:t>
      </w:r>
    </w:p>
    <w:p w14:paraId="650B164C" w14:textId="3B321B39" w:rsidR="00C37F66" w:rsidRDefault="00C37F66" w:rsidP="00C37F66">
      <w:pPr>
        <w:pStyle w:val="Heading2"/>
        <w:rPr>
          <w:lang w:val="en-US"/>
        </w:rPr>
      </w:pPr>
      <w:r>
        <w:rPr>
          <w:lang w:val="en-US"/>
        </w:rPr>
        <w:t>Question 1:</w:t>
      </w:r>
    </w:p>
    <w:p w14:paraId="1B254E9B" w14:textId="2FE897F8" w:rsidR="00374300" w:rsidRDefault="00ED0B5C" w:rsidP="00374300">
      <w:pPr>
        <w:rPr>
          <w:lang w:val="en-US"/>
        </w:rPr>
      </w:pPr>
      <w:r w:rsidRPr="00ED0B5C">
        <w:rPr>
          <w:lang w:val="en-US"/>
        </w:rPr>
        <w:drawing>
          <wp:inline distT="0" distB="0" distL="0" distR="0" wp14:anchorId="1F5F7508" wp14:editId="2C1984C1">
            <wp:extent cx="5620534" cy="371527"/>
            <wp:effectExtent l="0" t="0" r="0" b="9525"/>
            <wp:docPr id="20291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4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139E" w14:textId="0381CF90" w:rsidR="009C728D" w:rsidRPr="009C728D" w:rsidRDefault="00C37F66" w:rsidP="00E21FD9">
      <w:pPr>
        <w:pStyle w:val="Heading2"/>
        <w:rPr>
          <w:lang w:val="en-US"/>
        </w:rPr>
      </w:pPr>
      <w:r>
        <w:rPr>
          <w:lang w:val="en-US"/>
        </w:rPr>
        <w:t>Question 2:</w:t>
      </w:r>
    </w:p>
    <w:p w14:paraId="21F93331" w14:textId="5094F1C0" w:rsidR="00FB1CC0" w:rsidRDefault="00C37F66" w:rsidP="009C728D">
      <w:pPr>
        <w:pStyle w:val="Heading2"/>
        <w:rPr>
          <w:lang w:val="en-US"/>
        </w:rPr>
      </w:pPr>
      <w:r>
        <w:rPr>
          <w:lang w:val="en-US"/>
        </w:rPr>
        <w:t>Question 3:</w:t>
      </w:r>
    </w:p>
    <w:p w14:paraId="1DA356A1" w14:textId="3891E898" w:rsidR="00436585" w:rsidRDefault="00C37F66" w:rsidP="009C728D">
      <w:pPr>
        <w:pStyle w:val="Heading2"/>
        <w:rPr>
          <w:lang w:val="en-US"/>
        </w:rPr>
      </w:pPr>
      <w:r>
        <w:rPr>
          <w:lang w:val="en-US"/>
        </w:rPr>
        <w:t>Question 4:</w:t>
      </w:r>
    </w:p>
    <w:p w14:paraId="6B2C209F" w14:textId="77777777" w:rsidR="009C728D" w:rsidRPr="009C728D" w:rsidRDefault="009C728D" w:rsidP="009C728D">
      <w:pPr>
        <w:rPr>
          <w:lang w:val="en-US"/>
        </w:rPr>
      </w:pPr>
    </w:p>
    <w:p w14:paraId="4E1065E4" w14:textId="64C978B9" w:rsidR="00E07CEF" w:rsidRDefault="003552A8" w:rsidP="00E07CEF">
      <w:pPr>
        <w:pStyle w:val="Heading1"/>
        <w:rPr>
          <w:lang w:val="en-US"/>
        </w:rPr>
      </w:pPr>
      <w:r>
        <w:rPr>
          <w:lang w:val="en-US"/>
        </w:rPr>
        <w:t>INSERT:</w:t>
      </w:r>
    </w:p>
    <w:p w14:paraId="1B4A1ECA" w14:textId="10917DC0" w:rsidR="00E07CEF" w:rsidRDefault="005A49A8" w:rsidP="009C728D">
      <w:pPr>
        <w:pStyle w:val="Heading2"/>
        <w:rPr>
          <w:lang w:val="en-US"/>
        </w:rPr>
      </w:pPr>
      <w:r>
        <w:rPr>
          <w:lang w:val="en-US"/>
        </w:rPr>
        <w:t>Question 1:</w:t>
      </w:r>
    </w:p>
    <w:p w14:paraId="260B538B" w14:textId="59385CD4" w:rsidR="005C2BAC" w:rsidRDefault="005A49A8" w:rsidP="009C728D">
      <w:pPr>
        <w:pStyle w:val="Heading2"/>
        <w:rPr>
          <w:lang w:val="en-US"/>
        </w:rPr>
      </w:pPr>
      <w:r>
        <w:rPr>
          <w:lang w:val="en-US"/>
        </w:rPr>
        <w:t>Question 2:</w:t>
      </w:r>
    </w:p>
    <w:p w14:paraId="036A4A63" w14:textId="6A0B624F" w:rsidR="009F5172" w:rsidRDefault="005A49A8" w:rsidP="009C728D">
      <w:pPr>
        <w:pStyle w:val="Heading2"/>
        <w:rPr>
          <w:lang w:val="en-US"/>
        </w:rPr>
      </w:pPr>
      <w:r>
        <w:rPr>
          <w:lang w:val="en-US"/>
        </w:rPr>
        <w:t>Question 3:</w:t>
      </w:r>
    </w:p>
    <w:p w14:paraId="026949AE" w14:textId="367869C7" w:rsidR="00A64EEC" w:rsidRDefault="008C322F" w:rsidP="009C728D">
      <w:pPr>
        <w:pStyle w:val="Heading2"/>
        <w:rPr>
          <w:lang w:val="en-US"/>
        </w:rPr>
      </w:pPr>
      <w:r>
        <w:rPr>
          <w:lang w:val="en-US"/>
        </w:rPr>
        <w:t>Question 4:</w:t>
      </w:r>
    </w:p>
    <w:p w14:paraId="58103320" w14:textId="4CBA3E99" w:rsidR="005D2A76" w:rsidRDefault="009A4787" w:rsidP="00BF073E">
      <w:pPr>
        <w:pStyle w:val="Heading2"/>
        <w:rPr>
          <w:lang w:val="en-US"/>
        </w:rPr>
      </w:pPr>
      <w:r w:rsidRPr="00DA5DD4">
        <w:rPr>
          <w:lang w:val="en-US"/>
        </w:rPr>
        <w:t xml:space="preserve">Question </w:t>
      </w:r>
      <w:r w:rsidR="0069728D" w:rsidRPr="00DA5DD4">
        <w:rPr>
          <w:lang w:val="en-US"/>
        </w:rPr>
        <w:t>5</w:t>
      </w:r>
      <w:r w:rsidRPr="00DA5DD4">
        <w:rPr>
          <w:lang w:val="en-US"/>
        </w:rPr>
        <w:t>:</w:t>
      </w:r>
    </w:p>
    <w:p w14:paraId="57277D34" w14:textId="0830ED67" w:rsidR="00BF073E" w:rsidRDefault="00BF073E" w:rsidP="00BF073E">
      <w:pPr>
        <w:pStyle w:val="Heading2"/>
        <w:rPr>
          <w:lang w:val="en-US"/>
        </w:rPr>
      </w:pPr>
      <w:r>
        <w:rPr>
          <w:lang w:val="en-US"/>
        </w:rPr>
        <w:t>Question 6:</w:t>
      </w:r>
    </w:p>
    <w:p w14:paraId="50462228" w14:textId="18FF7180" w:rsidR="00BF073E" w:rsidRPr="00BF073E" w:rsidRDefault="00BF073E" w:rsidP="00BF073E">
      <w:pPr>
        <w:rPr>
          <w:lang w:val="en-US"/>
        </w:rPr>
      </w:pPr>
    </w:p>
    <w:p w14:paraId="311B3DAD" w14:textId="1AD6DE17" w:rsidR="0069728D" w:rsidRPr="00DA5DD4" w:rsidRDefault="00BF073E" w:rsidP="0069728D">
      <w:pPr>
        <w:pStyle w:val="Heading1"/>
        <w:rPr>
          <w:lang w:val="en-US"/>
        </w:rPr>
      </w:pPr>
      <w:r>
        <w:rPr>
          <w:lang w:val="en-US"/>
        </w:rPr>
        <w:lastRenderedPageBreak/>
        <w:t>Update</w:t>
      </w:r>
    </w:p>
    <w:p w14:paraId="6B4A6E2D" w14:textId="5BDC88C9" w:rsidR="00BA41AC" w:rsidRPr="009A0C35" w:rsidRDefault="00A91966" w:rsidP="009C728D">
      <w:pPr>
        <w:pStyle w:val="Heading2"/>
        <w:rPr>
          <w:lang w:val="en-US"/>
        </w:rPr>
      </w:pPr>
      <w:r>
        <w:rPr>
          <w:lang w:val="en-US"/>
        </w:rPr>
        <w:t>Question 1:</w:t>
      </w:r>
    </w:p>
    <w:p w14:paraId="401A7A1D" w14:textId="053845AF" w:rsidR="00BA41AC" w:rsidRPr="00BA41AC" w:rsidRDefault="00A91966" w:rsidP="009C728D">
      <w:pPr>
        <w:pStyle w:val="Heading2"/>
        <w:rPr>
          <w:lang w:val="en-US"/>
        </w:rPr>
      </w:pPr>
      <w:r>
        <w:rPr>
          <w:lang w:val="en-US"/>
        </w:rPr>
        <w:t>Question 2:</w:t>
      </w:r>
    </w:p>
    <w:p w14:paraId="5EB9F88A" w14:textId="45F93A24" w:rsidR="00977A81" w:rsidRPr="00977A81" w:rsidRDefault="00A91966" w:rsidP="009C728D">
      <w:pPr>
        <w:pStyle w:val="Heading2"/>
        <w:rPr>
          <w:lang w:val="en-US"/>
        </w:rPr>
      </w:pPr>
      <w:r>
        <w:rPr>
          <w:lang w:val="en-US"/>
        </w:rPr>
        <w:t>Question 3:</w:t>
      </w:r>
    </w:p>
    <w:p w14:paraId="2E0BAC51" w14:textId="1C500C6C" w:rsidR="00EB42D5" w:rsidRPr="00EB42D5" w:rsidRDefault="00A91966" w:rsidP="009C728D">
      <w:pPr>
        <w:pStyle w:val="Heading2"/>
        <w:rPr>
          <w:lang w:val="en-US"/>
        </w:rPr>
      </w:pPr>
      <w:r>
        <w:rPr>
          <w:lang w:val="en-US"/>
        </w:rPr>
        <w:t>Question 4:</w:t>
      </w:r>
    </w:p>
    <w:p w14:paraId="503161FC" w14:textId="3FEA5873" w:rsidR="007B4F9F" w:rsidRPr="007B4F9F" w:rsidRDefault="00A91966" w:rsidP="009C728D">
      <w:pPr>
        <w:pStyle w:val="Heading2"/>
        <w:rPr>
          <w:lang w:val="en-US"/>
        </w:rPr>
      </w:pPr>
      <w:r>
        <w:rPr>
          <w:lang w:val="en-US"/>
        </w:rPr>
        <w:t>Question 5:</w:t>
      </w:r>
    </w:p>
    <w:p w14:paraId="70981F45" w14:textId="5AD5EC71" w:rsidR="00CD2FB1" w:rsidRPr="00DA5DD4" w:rsidRDefault="00A91966" w:rsidP="009C728D">
      <w:pPr>
        <w:pStyle w:val="Heading2"/>
        <w:rPr>
          <w:lang w:val="en-US"/>
        </w:rPr>
      </w:pPr>
      <w:r>
        <w:rPr>
          <w:lang w:val="en-US"/>
        </w:rPr>
        <w:t>Question 6:</w:t>
      </w:r>
    </w:p>
    <w:sectPr w:rsidR="00CD2FB1" w:rsidRPr="00DA5DD4" w:rsidSect="006B2D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E4538" w14:textId="77777777" w:rsidR="00D04198" w:rsidRDefault="00D04198" w:rsidP="00436585">
      <w:pPr>
        <w:spacing w:after="0" w:line="240" w:lineRule="auto"/>
      </w:pPr>
      <w:r>
        <w:separator/>
      </w:r>
    </w:p>
  </w:endnote>
  <w:endnote w:type="continuationSeparator" w:id="0">
    <w:p w14:paraId="3B31E5CA" w14:textId="77777777" w:rsidR="00D04198" w:rsidRDefault="00D04198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DDB8" w14:textId="77777777" w:rsidR="00D7112D" w:rsidRDefault="00D711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D55E" w14:textId="4A377629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BC0006">
      <w:t>22</w:t>
    </w:r>
    <w:r w:rsidR="00436585">
      <w:t>/</w:t>
    </w:r>
    <w:r w:rsidR="00BC0006">
      <w:t>10</w:t>
    </w:r>
    <w:r w:rsidR="00436585">
      <w:t>/</w:t>
    </w:r>
    <w:r w:rsidR="002D55DE">
      <w:t>20</w:t>
    </w:r>
    <w:r w:rsidR="00BC0006">
      <w:t>25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5875" w14:textId="77777777" w:rsidR="00D7112D" w:rsidRDefault="00D71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48A9" w14:textId="77777777" w:rsidR="00D04198" w:rsidRDefault="00D04198" w:rsidP="00436585">
      <w:pPr>
        <w:spacing w:after="0" w:line="240" w:lineRule="auto"/>
      </w:pPr>
      <w:r>
        <w:separator/>
      </w:r>
    </w:p>
  </w:footnote>
  <w:footnote w:type="continuationSeparator" w:id="0">
    <w:p w14:paraId="6E6783CF" w14:textId="77777777" w:rsidR="00D04198" w:rsidRDefault="00D04198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D244B" w14:textId="77777777" w:rsidR="00D7112D" w:rsidRDefault="00D711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24C7B" w14:textId="13E42099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>, Nom :</w:t>
    </w:r>
    <w:r w:rsidR="00BC0006">
      <w:rPr>
        <w:lang w:val="fr-FR"/>
      </w:rPr>
      <w:t xml:space="preserve"> </w:t>
    </w:r>
    <w:r w:rsidR="00D7112D">
      <w:rPr>
        <w:lang w:val="fr-FR"/>
      </w:rPr>
      <w:t>Marmann</w:t>
    </w:r>
    <w:r w:rsidR="002D55DE">
      <w:rPr>
        <w:lang w:val="fr-FR"/>
      </w:rPr>
      <w:t xml:space="preserve"> Prénom : </w:t>
    </w:r>
    <w:r w:rsidR="00D7112D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B88A" w14:textId="77777777" w:rsidR="00D7112D" w:rsidRDefault="00D711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E76"/>
    <w:multiLevelType w:val="hybridMultilevel"/>
    <w:tmpl w:val="DC729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92017F"/>
    <w:multiLevelType w:val="hybridMultilevel"/>
    <w:tmpl w:val="AB58CE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D7D90"/>
    <w:multiLevelType w:val="hybridMultilevel"/>
    <w:tmpl w:val="DB780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153F3"/>
    <w:multiLevelType w:val="hybridMultilevel"/>
    <w:tmpl w:val="B9D6C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257">
    <w:abstractNumId w:val="1"/>
  </w:num>
  <w:num w:numId="2" w16cid:durableId="1224174251">
    <w:abstractNumId w:val="2"/>
  </w:num>
  <w:num w:numId="3" w16cid:durableId="677077347">
    <w:abstractNumId w:val="3"/>
  </w:num>
  <w:num w:numId="4" w16cid:durableId="12710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94"/>
    <w:rsid w:val="000232A1"/>
    <w:rsid w:val="00055F8A"/>
    <w:rsid w:val="000E28DD"/>
    <w:rsid w:val="00151E59"/>
    <w:rsid w:val="0015373A"/>
    <w:rsid w:val="00175F89"/>
    <w:rsid w:val="001B1AE6"/>
    <w:rsid w:val="00211655"/>
    <w:rsid w:val="00221915"/>
    <w:rsid w:val="00294486"/>
    <w:rsid w:val="002A5CA7"/>
    <w:rsid w:val="002B57B1"/>
    <w:rsid w:val="002D55DE"/>
    <w:rsid w:val="002E11C1"/>
    <w:rsid w:val="00310EE8"/>
    <w:rsid w:val="0034237D"/>
    <w:rsid w:val="003552A8"/>
    <w:rsid w:val="00374300"/>
    <w:rsid w:val="00436585"/>
    <w:rsid w:val="004A07FA"/>
    <w:rsid w:val="004A4194"/>
    <w:rsid w:val="00501A54"/>
    <w:rsid w:val="005A49A8"/>
    <w:rsid w:val="005A5DE5"/>
    <w:rsid w:val="005C2BAC"/>
    <w:rsid w:val="005D2A76"/>
    <w:rsid w:val="006532B8"/>
    <w:rsid w:val="0069728D"/>
    <w:rsid w:val="006A2694"/>
    <w:rsid w:val="006B2D1F"/>
    <w:rsid w:val="007342DF"/>
    <w:rsid w:val="00757579"/>
    <w:rsid w:val="0077087C"/>
    <w:rsid w:val="007713C4"/>
    <w:rsid w:val="007936E9"/>
    <w:rsid w:val="007A69F5"/>
    <w:rsid w:val="007B4F9F"/>
    <w:rsid w:val="007E1B12"/>
    <w:rsid w:val="007E2F0A"/>
    <w:rsid w:val="007F1D21"/>
    <w:rsid w:val="007F37A4"/>
    <w:rsid w:val="008336EF"/>
    <w:rsid w:val="0089059B"/>
    <w:rsid w:val="008B70BA"/>
    <w:rsid w:val="008C322F"/>
    <w:rsid w:val="008E7A7D"/>
    <w:rsid w:val="00903CC8"/>
    <w:rsid w:val="009573E7"/>
    <w:rsid w:val="00957CDF"/>
    <w:rsid w:val="00977A81"/>
    <w:rsid w:val="009A0C35"/>
    <w:rsid w:val="009A3BF9"/>
    <w:rsid w:val="009A4787"/>
    <w:rsid w:val="009C728D"/>
    <w:rsid w:val="009F5172"/>
    <w:rsid w:val="00A5580D"/>
    <w:rsid w:val="00A64EEC"/>
    <w:rsid w:val="00A734A5"/>
    <w:rsid w:val="00A91966"/>
    <w:rsid w:val="00AB47D5"/>
    <w:rsid w:val="00B02F18"/>
    <w:rsid w:val="00B437B7"/>
    <w:rsid w:val="00B753CA"/>
    <w:rsid w:val="00BA41AC"/>
    <w:rsid w:val="00BC0006"/>
    <w:rsid w:val="00BF073E"/>
    <w:rsid w:val="00BF0B07"/>
    <w:rsid w:val="00C37F66"/>
    <w:rsid w:val="00C77333"/>
    <w:rsid w:val="00CA7822"/>
    <w:rsid w:val="00CD2FB1"/>
    <w:rsid w:val="00D04198"/>
    <w:rsid w:val="00D2082A"/>
    <w:rsid w:val="00D7112D"/>
    <w:rsid w:val="00DA5DD4"/>
    <w:rsid w:val="00DC36F3"/>
    <w:rsid w:val="00DF3027"/>
    <w:rsid w:val="00E07CEF"/>
    <w:rsid w:val="00E21FD9"/>
    <w:rsid w:val="00E547DE"/>
    <w:rsid w:val="00EA17D4"/>
    <w:rsid w:val="00EB42D5"/>
    <w:rsid w:val="00ED0B5C"/>
    <w:rsid w:val="00ED3B57"/>
    <w:rsid w:val="00F3278D"/>
    <w:rsid w:val="00F4457B"/>
    <w:rsid w:val="00F70822"/>
    <w:rsid w:val="00FA18AB"/>
    <w:rsid w:val="00FB1CC0"/>
    <w:rsid w:val="00FE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C0AC4D"/>
  <w15:chartTrackingRefBased/>
  <w15:docId w15:val="{FB53854E-2DFD-40DA-BDE3-A3727FF7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972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4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944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i\Downloads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742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60</cp:revision>
  <dcterms:created xsi:type="dcterms:W3CDTF">2025-10-16T08:41:00Z</dcterms:created>
  <dcterms:modified xsi:type="dcterms:W3CDTF">2025-11-10T20:55:00Z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