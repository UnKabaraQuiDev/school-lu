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A6522" w14:textId="64894277" w:rsidR="00436585" w:rsidRDefault="00436585" w:rsidP="00436585">
      <w:pPr>
        <w:pStyle w:val="Heading1"/>
        <w:rPr>
          <w:lang w:val="fr-FR"/>
        </w:rPr>
      </w:pPr>
      <w:r w:rsidRPr="00436585">
        <w:rPr>
          <w:lang w:val="fr-FR"/>
        </w:rPr>
        <w:t>Question 1</w:t>
      </w:r>
    </w:p>
    <w:p w14:paraId="3F6939E9" w14:textId="77777777" w:rsidR="006F7B2C" w:rsidRPr="006F7B2C" w:rsidRDefault="006F7B2C" w:rsidP="006F7B2C">
      <w:pPr>
        <w:rPr>
          <w:lang w:val="en-US"/>
        </w:rPr>
      </w:pPr>
      <w:r w:rsidRPr="006F7B2C">
        <w:rPr>
          <w:lang w:val="en-US"/>
        </w:rPr>
        <w:t xml:space="preserve">SELECT </w:t>
      </w:r>
      <w:proofErr w:type="spellStart"/>
      <w:proofErr w:type="gramStart"/>
      <w:r w:rsidRPr="006F7B2C">
        <w:rPr>
          <w:lang w:val="en-US"/>
        </w:rPr>
        <w:t>firstName</w:t>
      </w:r>
      <w:proofErr w:type="spellEnd"/>
      <w:proofErr w:type="gramEnd"/>
      <w:r w:rsidRPr="006F7B2C">
        <w:rPr>
          <w:lang w:val="en-US"/>
        </w:rPr>
        <w:t xml:space="preserve">, surname, gender, </w:t>
      </w:r>
      <w:proofErr w:type="spellStart"/>
      <w:proofErr w:type="gramStart"/>
      <w:r w:rsidRPr="006F7B2C">
        <w:rPr>
          <w:lang w:val="en-US"/>
        </w:rPr>
        <w:t>hiringDate</w:t>
      </w:r>
      <w:proofErr w:type="spellEnd"/>
      <w:proofErr w:type="gramEnd"/>
    </w:p>
    <w:p w14:paraId="42DF7E0E" w14:textId="77777777" w:rsidR="006F7B2C" w:rsidRPr="006F7B2C" w:rsidRDefault="006F7B2C" w:rsidP="006F7B2C">
      <w:pPr>
        <w:rPr>
          <w:lang w:val="en-US"/>
        </w:rPr>
      </w:pPr>
      <w:r w:rsidRPr="006F7B2C">
        <w:rPr>
          <w:lang w:val="en-US"/>
        </w:rPr>
        <w:t>FROM Employee</w:t>
      </w:r>
    </w:p>
    <w:p w14:paraId="54B6B3E6" w14:textId="12F3B3D5" w:rsidR="00436585" w:rsidRDefault="006F7B2C" w:rsidP="006F7B2C">
      <w:pPr>
        <w:rPr>
          <w:lang w:val="fr-FR"/>
        </w:rPr>
      </w:pPr>
      <w:r w:rsidRPr="006F7B2C">
        <w:rPr>
          <w:lang w:val="fr-FR"/>
        </w:rPr>
        <w:t xml:space="preserve">ORDER BY </w:t>
      </w:r>
      <w:proofErr w:type="spellStart"/>
      <w:r w:rsidRPr="006F7B2C">
        <w:rPr>
          <w:lang w:val="fr-FR"/>
        </w:rPr>
        <w:t>hiringDate</w:t>
      </w:r>
      <w:proofErr w:type="spellEnd"/>
      <w:r w:rsidRPr="006F7B2C">
        <w:rPr>
          <w:lang w:val="fr-FR"/>
        </w:rPr>
        <w:t xml:space="preserve"> DESC;</w:t>
      </w:r>
    </w:p>
    <w:p w14:paraId="530AA0CB" w14:textId="77777777" w:rsidR="006F7B2C" w:rsidRPr="00436585" w:rsidRDefault="006F7B2C" w:rsidP="00436585">
      <w:pPr>
        <w:rPr>
          <w:lang w:val="fr-FR"/>
        </w:rPr>
      </w:pPr>
    </w:p>
    <w:p w14:paraId="002063A3" w14:textId="7C589A09" w:rsidR="00436585" w:rsidRDefault="00436585" w:rsidP="00436585">
      <w:pPr>
        <w:pStyle w:val="Heading1"/>
        <w:rPr>
          <w:lang w:val="fr-FR"/>
        </w:rPr>
      </w:pPr>
      <w:r>
        <w:rPr>
          <w:lang w:val="fr-FR"/>
        </w:rPr>
        <w:t>Question 2</w:t>
      </w:r>
    </w:p>
    <w:p w14:paraId="6FCED205" w14:textId="77777777" w:rsidR="006F7B2C" w:rsidRPr="006F7B2C" w:rsidRDefault="006F7B2C" w:rsidP="006F7B2C">
      <w:pPr>
        <w:rPr>
          <w:lang w:val="en-US"/>
        </w:rPr>
      </w:pPr>
      <w:r w:rsidRPr="006F7B2C">
        <w:rPr>
          <w:lang w:val="en-US"/>
        </w:rPr>
        <w:t>SELECT *</w:t>
      </w:r>
    </w:p>
    <w:p w14:paraId="6C5C0F09" w14:textId="77777777" w:rsidR="006F7B2C" w:rsidRPr="006F7B2C" w:rsidRDefault="006F7B2C" w:rsidP="006F7B2C">
      <w:pPr>
        <w:rPr>
          <w:lang w:val="en-US"/>
        </w:rPr>
      </w:pPr>
      <w:r w:rsidRPr="006F7B2C">
        <w:rPr>
          <w:lang w:val="en-US"/>
        </w:rPr>
        <w:t>FROM Employee</w:t>
      </w:r>
    </w:p>
    <w:p w14:paraId="759B18F6" w14:textId="22B9CAFA" w:rsidR="00436585" w:rsidRPr="006F7B2C" w:rsidRDefault="006F7B2C" w:rsidP="006F7B2C">
      <w:pPr>
        <w:rPr>
          <w:lang w:val="en-US"/>
        </w:rPr>
      </w:pPr>
      <w:r w:rsidRPr="006F7B2C">
        <w:rPr>
          <w:lang w:val="en-US"/>
        </w:rPr>
        <w:t xml:space="preserve">WHERE </w:t>
      </w:r>
      <w:proofErr w:type="spellStart"/>
      <w:r w:rsidRPr="006F7B2C">
        <w:rPr>
          <w:lang w:val="en-US"/>
        </w:rPr>
        <w:t>firstName</w:t>
      </w:r>
      <w:proofErr w:type="spellEnd"/>
      <w:r w:rsidRPr="006F7B2C">
        <w:rPr>
          <w:lang w:val="en-US"/>
        </w:rPr>
        <w:t xml:space="preserve"> LIKE "Chris%</w:t>
      </w:r>
      <w:proofErr w:type="gramStart"/>
      <w:r w:rsidRPr="006F7B2C">
        <w:rPr>
          <w:lang w:val="en-US"/>
        </w:rPr>
        <w:t>";</w:t>
      </w:r>
      <w:proofErr w:type="gramEnd"/>
    </w:p>
    <w:p w14:paraId="75D69763" w14:textId="77777777" w:rsidR="006F7B2C" w:rsidRPr="006F7B2C" w:rsidRDefault="006F7B2C" w:rsidP="00436585">
      <w:pPr>
        <w:rPr>
          <w:lang w:val="en-US"/>
        </w:rPr>
      </w:pPr>
    </w:p>
    <w:p w14:paraId="04481D8B" w14:textId="453AB64E" w:rsidR="00B2331F" w:rsidRDefault="00436585" w:rsidP="00FB2185">
      <w:pPr>
        <w:pStyle w:val="Heading1"/>
        <w:rPr>
          <w:lang w:val="fr-FR"/>
        </w:rPr>
      </w:pPr>
      <w:r>
        <w:rPr>
          <w:lang w:val="fr-FR"/>
        </w:rPr>
        <w:t>Question 3</w:t>
      </w:r>
    </w:p>
    <w:p w14:paraId="12ABF225" w14:textId="6D2A9933" w:rsidR="00FB2185" w:rsidRPr="006F7B2C" w:rsidRDefault="006F7B2C" w:rsidP="00FB2185">
      <w:pPr>
        <w:rPr>
          <w:lang w:val="en-US"/>
        </w:rPr>
      </w:pPr>
      <w:r w:rsidRPr="006F7B2C">
        <w:rPr>
          <w:lang w:val="en-US"/>
        </w:rPr>
        <w:t xml:space="preserve">ORDER BY </w:t>
      </w:r>
      <w:r w:rsidRPr="006F7B2C">
        <w:rPr>
          <w:lang w:val="fr-FR"/>
        </w:rPr>
        <w:sym w:font="Wingdings" w:char="F0E0"/>
      </w:r>
      <w:r w:rsidRPr="006F7B2C">
        <w:rPr>
          <w:lang w:val="en-US"/>
        </w:rPr>
        <w:t xml:space="preserve"> G</w:t>
      </w:r>
      <w:r>
        <w:rPr>
          <w:lang w:val="en-US"/>
        </w:rPr>
        <w:t>ROUP BY</w:t>
      </w:r>
    </w:p>
    <w:p w14:paraId="1FA4FF9C" w14:textId="464CA4DD" w:rsidR="00FB2185" w:rsidRPr="006F7B2C" w:rsidRDefault="00FB2185" w:rsidP="00FB2185">
      <w:pPr>
        <w:pStyle w:val="Heading1"/>
        <w:rPr>
          <w:lang w:val="en-US"/>
        </w:rPr>
      </w:pPr>
      <w:r w:rsidRPr="006F7B2C">
        <w:rPr>
          <w:lang w:val="en-US"/>
        </w:rPr>
        <w:t>Question</w:t>
      </w:r>
      <w:r w:rsidRPr="006F7B2C">
        <w:rPr>
          <w:lang w:val="en-US"/>
        </w:rPr>
        <w:t xml:space="preserve"> 4</w:t>
      </w:r>
    </w:p>
    <w:p w14:paraId="52A36385" w14:textId="30732802" w:rsidR="00FB2185" w:rsidRDefault="006F7B2C" w:rsidP="00FB2185">
      <w:pPr>
        <w:rPr>
          <w:lang w:val="en-US"/>
        </w:rPr>
      </w:pPr>
      <w:r>
        <w:rPr>
          <w:lang w:val="en-US"/>
        </w:rPr>
        <w:t>Yes</w:t>
      </w:r>
    </w:p>
    <w:p w14:paraId="46EAA018" w14:textId="32E66735" w:rsidR="006F7B2C" w:rsidRPr="006F7B2C" w:rsidRDefault="006F7B2C" w:rsidP="00FB2185">
      <w:pPr>
        <w:rPr>
          <w:lang w:val="en-US"/>
        </w:rPr>
      </w:pPr>
      <w:r>
        <w:rPr>
          <w:lang w:val="en-US"/>
        </w:rPr>
        <w:t xml:space="preserve">Purpose: get max date </w:t>
      </w:r>
      <w:r w:rsidRPr="006F7B2C">
        <w:rPr>
          <w:lang w:val="en-US"/>
        </w:rPr>
        <w:sym w:font="Wingdings" w:char="F0E0"/>
      </w:r>
      <w:r>
        <w:rPr>
          <w:lang w:val="en-US"/>
        </w:rPr>
        <w:t xml:space="preserve"> most recent</w:t>
      </w:r>
    </w:p>
    <w:p w14:paraId="055D8349" w14:textId="0408FAB8" w:rsidR="00FB2185" w:rsidRPr="006F7B2C" w:rsidRDefault="00FB2185" w:rsidP="00FB2185">
      <w:pPr>
        <w:pStyle w:val="Heading1"/>
        <w:rPr>
          <w:lang w:val="en-US"/>
        </w:rPr>
      </w:pPr>
      <w:r w:rsidRPr="006F7B2C">
        <w:rPr>
          <w:lang w:val="en-US"/>
        </w:rPr>
        <w:t xml:space="preserve">Question </w:t>
      </w:r>
      <w:r w:rsidRPr="006F7B2C">
        <w:rPr>
          <w:lang w:val="en-US"/>
        </w:rPr>
        <w:t>5</w:t>
      </w:r>
    </w:p>
    <w:p w14:paraId="393B831C" w14:textId="6E9EAC76" w:rsidR="00330407" w:rsidRDefault="00330407" w:rsidP="00FB2185">
      <w:pPr>
        <w:rPr>
          <w:lang w:val="de-DE"/>
        </w:rPr>
      </w:pPr>
      <w:proofErr w:type="spellStart"/>
      <w:r w:rsidRPr="00330407">
        <w:rPr>
          <w:lang w:val="de-DE"/>
        </w:rPr>
        <w:t>Dës</w:t>
      </w:r>
      <w:proofErr w:type="spellEnd"/>
      <w:r w:rsidRPr="00330407">
        <w:rPr>
          <w:lang w:val="de-DE"/>
        </w:rPr>
        <w:t xml:space="preserve"> Query zielt </w:t>
      </w:r>
      <w:proofErr w:type="spellStart"/>
      <w:r w:rsidRPr="00330407">
        <w:rPr>
          <w:lang w:val="de-DE"/>
        </w:rPr>
        <w:t>d’Entries</w:t>
      </w:r>
      <w:proofErr w:type="spellEnd"/>
      <w:r w:rsidRPr="00330407">
        <w:rPr>
          <w:lang w:val="de-DE"/>
        </w:rPr>
        <w:t xml:space="preserve"> an</w:t>
      </w:r>
      <w:r>
        <w:rPr>
          <w:lang w:val="de-DE"/>
        </w:rPr>
        <w:t xml:space="preserve"> der </w:t>
      </w:r>
      <w:proofErr w:type="spellStart"/>
      <w:r>
        <w:rPr>
          <w:lang w:val="de-DE"/>
        </w:rPr>
        <w:t>Tabell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Employee</w:t>
      </w:r>
      <w:proofErr w:type="spellEnd"/>
      <w:r w:rsidR="00823E02">
        <w:rPr>
          <w:lang w:val="de-DE"/>
        </w:rPr>
        <w:t xml:space="preserve">, </w:t>
      </w:r>
      <w:r>
        <w:rPr>
          <w:lang w:val="de-DE"/>
        </w:rPr>
        <w:t xml:space="preserve">NET </w:t>
      </w:r>
      <w:proofErr w:type="spellStart"/>
      <w:r>
        <w:rPr>
          <w:lang w:val="de-DE"/>
        </w:rPr>
        <w:t>d’Employees</w:t>
      </w:r>
      <w:proofErr w:type="spellEnd"/>
      <w:r>
        <w:rPr>
          <w:lang w:val="de-DE"/>
        </w:rPr>
        <w:t>!!!</w:t>
      </w:r>
    </w:p>
    <w:p w14:paraId="733E8D66" w14:textId="77777777" w:rsidR="00823E02" w:rsidRDefault="00823E02" w:rsidP="00FB2185">
      <w:pPr>
        <w:rPr>
          <w:lang w:val="de-DE"/>
        </w:rPr>
      </w:pPr>
    </w:p>
    <w:p w14:paraId="106AAE79" w14:textId="77777777" w:rsidR="00823E02" w:rsidRPr="00823E02" w:rsidRDefault="00823E02" w:rsidP="00823E02">
      <w:pPr>
        <w:rPr>
          <w:lang w:val="en-US"/>
        </w:rPr>
      </w:pPr>
      <w:r w:rsidRPr="00823E02">
        <w:rPr>
          <w:lang w:val="en-US"/>
        </w:rPr>
        <w:t>SELECT MONTH(</w:t>
      </w:r>
      <w:proofErr w:type="spellStart"/>
      <w:r w:rsidRPr="00823E02">
        <w:rPr>
          <w:lang w:val="en-US"/>
        </w:rPr>
        <w:t>dateOfBirth</w:t>
      </w:r>
      <w:proofErr w:type="spellEnd"/>
      <w:r w:rsidRPr="00823E02">
        <w:rPr>
          <w:lang w:val="en-US"/>
        </w:rPr>
        <w:t>), COUNT(*)</w:t>
      </w:r>
    </w:p>
    <w:p w14:paraId="67B41F5D" w14:textId="77777777" w:rsidR="00823E02" w:rsidRPr="00823E02" w:rsidRDefault="00823E02" w:rsidP="00823E02">
      <w:pPr>
        <w:rPr>
          <w:lang w:val="en-US"/>
        </w:rPr>
      </w:pPr>
      <w:r w:rsidRPr="00823E02">
        <w:rPr>
          <w:lang w:val="en-US"/>
        </w:rPr>
        <w:t>FROM Employee</w:t>
      </w:r>
    </w:p>
    <w:p w14:paraId="04241099" w14:textId="77777777" w:rsidR="00823E02" w:rsidRPr="00823E02" w:rsidRDefault="00823E02" w:rsidP="00823E02">
      <w:pPr>
        <w:rPr>
          <w:lang w:val="en-US"/>
        </w:rPr>
      </w:pPr>
      <w:r w:rsidRPr="00823E02">
        <w:rPr>
          <w:lang w:val="en-US"/>
        </w:rPr>
        <w:t>GROUP BY MONTH(</w:t>
      </w:r>
      <w:proofErr w:type="spellStart"/>
      <w:r w:rsidRPr="00823E02">
        <w:rPr>
          <w:lang w:val="en-US"/>
        </w:rPr>
        <w:t>dateOfBirth</w:t>
      </w:r>
      <w:proofErr w:type="spellEnd"/>
      <w:r w:rsidRPr="00823E02">
        <w:rPr>
          <w:lang w:val="en-US"/>
        </w:rPr>
        <w:t>)</w:t>
      </w:r>
    </w:p>
    <w:p w14:paraId="039CD8D6" w14:textId="769D80F1" w:rsidR="00823E02" w:rsidRPr="00823E02" w:rsidRDefault="00823E02" w:rsidP="00823E02">
      <w:pPr>
        <w:rPr>
          <w:lang w:val="en-US"/>
        </w:rPr>
      </w:pPr>
      <w:r w:rsidRPr="00823E02">
        <w:rPr>
          <w:lang w:val="en-US"/>
        </w:rPr>
        <w:t xml:space="preserve">ORDER BY COUNT(*) </w:t>
      </w:r>
      <w:proofErr w:type="gramStart"/>
      <w:r w:rsidRPr="00823E02">
        <w:rPr>
          <w:lang w:val="en-US"/>
        </w:rPr>
        <w:t>DESC;</w:t>
      </w:r>
      <w:proofErr w:type="gramEnd"/>
    </w:p>
    <w:p w14:paraId="6B9E8766" w14:textId="55FEDB9B" w:rsidR="00330407" w:rsidRPr="00330407" w:rsidRDefault="00330407" w:rsidP="00330407">
      <w:pPr>
        <w:pStyle w:val="Heading1"/>
        <w:rPr>
          <w:lang w:val="fr-FR"/>
        </w:rPr>
      </w:pPr>
      <w:r w:rsidRPr="00330407">
        <w:rPr>
          <w:lang w:val="fr-FR"/>
        </w:rPr>
        <w:lastRenderedPageBreak/>
        <w:t xml:space="preserve">Question </w:t>
      </w:r>
      <w:r w:rsidRPr="00330407">
        <w:rPr>
          <w:lang w:val="fr-FR"/>
        </w:rPr>
        <w:t>6</w:t>
      </w:r>
    </w:p>
    <w:p w14:paraId="0D6EB83C" w14:textId="49250604" w:rsidR="00330407" w:rsidRDefault="00B263D7" w:rsidP="00FB2185">
      <w:pPr>
        <w:rPr>
          <w:lang w:val="fr-FR"/>
        </w:rPr>
      </w:pPr>
      <w:r>
        <w:rPr>
          <w:lang w:val="fr-FR"/>
        </w:rPr>
        <w:t>INNER JOIN</w:t>
      </w:r>
    </w:p>
    <w:p w14:paraId="2E0AAF36" w14:textId="77777777" w:rsidR="00B263D7" w:rsidRDefault="00B263D7" w:rsidP="00FB2185">
      <w:pPr>
        <w:rPr>
          <w:lang w:val="fr-FR"/>
        </w:rPr>
      </w:pPr>
    </w:p>
    <w:p w14:paraId="65EC046C" w14:textId="77777777" w:rsidR="00C806CD" w:rsidRPr="00C806CD" w:rsidRDefault="00C806CD" w:rsidP="00C806CD">
      <w:pPr>
        <w:rPr>
          <w:lang w:val="en-US"/>
        </w:rPr>
      </w:pPr>
      <w:r w:rsidRPr="00C806CD">
        <w:rPr>
          <w:lang w:val="en-US"/>
        </w:rPr>
        <w:t xml:space="preserve">SELECT </w:t>
      </w:r>
      <w:proofErr w:type="spellStart"/>
      <w:proofErr w:type="gramStart"/>
      <w:r w:rsidRPr="00C806CD">
        <w:rPr>
          <w:lang w:val="en-US"/>
        </w:rPr>
        <w:t>firstname</w:t>
      </w:r>
      <w:proofErr w:type="spellEnd"/>
      <w:proofErr w:type="gramEnd"/>
      <w:r w:rsidRPr="00C806CD">
        <w:rPr>
          <w:lang w:val="en-US"/>
        </w:rPr>
        <w:t>, surname</w:t>
      </w:r>
    </w:p>
    <w:p w14:paraId="2A727FEC" w14:textId="77777777" w:rsidR="00C806CD" w:rsidRPr="00C806CD" w:rsidRDefault="00C806CD" w:rsidP="00C806CD">
      <w:pPr>
        <w:rPr>
          <w:lang w:val="en-US"/>
        </w:rPr>
      </w:pPr>
      <w:r w:rsidRPr="00C806CD">
        <w:rPr>
          <w:lang w:val="en-US"/>
        </w:rPr>
        <w:t>FROM Employee</w:t>
      </w:r>
    </w:p>
    <w:p w14:paraId="05A24EAA" w14:textId="77777777" w:rsidR="00C806CD" w:rsidRPr="00C806CD" w:rsidRDefault="00C806CD" w:rsidP="00C806CD">
      <w:pPr>
        <w:rPr>
          <w:lang w:val="en-US"/>
        </w:rPr>
      </w:pPr>
      <w:r w:rsidRPr="00C806CD">
        <w:rPr>
          <w:lang w:val="en-US"/>
        </w:rPr>
        <w:t xml:space="preserve">INNER JOIN </w:t>
      </w:r>
      <w:proofErr w:type="spellStart"/>
      <w:r w:rsidRPr="00C806CD">
        <w:rPr>
          <w:lang w:val="en-US"/>
        </w:rPr>
        <w:t>DepartmentManager</w:t>
      </w:r>
      <w:proofErr w:type="spellEnd"/>
    </w:p>
    <w:p w14:paraId="3EB07FA3" w14:textId="77777777" w:rsidR="00C806CD" w:rsidRPr="00C806CD" w:rsidRDefault="00C806CD" w:rsidP="00C806CD">
      <w:pPr>
        <w:rPr>
          <w:lang w:val="en-US"/>
        </w:rPr>
      </w:pPr>
      <w:r w:rsidRPr="00C806CD">
        <w:rPr>
          <w:lang w:val="en-US"/>
        </w:rPr>
        <w:tab/>
        <w:t xml:space="preserve">ON </w:t>
      </w:r>
      <w:proofErr w:type="spellStart"/>
      <w:r w:rsidRPr="00C806CD">
        <w:rPr>
          <w:lang w:val="en-US"/>
        </w:rPr>
        <w:t>pk_pl_employee</w:t>
      </w:r>
      <w:proofErr w:type="spellEnd"/>
      <w:r w:rsidRPr="00C806CD">
        <w:rPr>
          <w:lang w:val="en-US"/>
        </w:rPr>
        <w:t xml:space="preserve"> = </w:t>
      </w:r>
      <w:proofErr w:type="spellStart"/>
      <w:r w:rsidRPr="00C806CD">
        <w:rPr>
          <w:lang w:val="en-US"/>
        </w:rPr>
        <w:t>pkfk_employee_is</w:t>
      </w:r>
      <w:proofErr w:type="spellEnd"/>
    </w:p>
    <w:p w14:paraId="0F43698C" w14:textId="141D6CAE" w:rsidR="00C806CD" w:rsidRDefault="00C806CD" w:rsidP="00C806CD">
      <w:pPr>
        <w:rPr>
          <w:lang w:val="fr-FR"/>
        </w:rPr>
      </w:pPr>
      <w:r w:rsidRPr="00C806CD">
        <w:rPr>
          <w:lang w:val="fr-FR"/>
        </w:rPr>
        <w:t xml:space="preserve">ORDER BY </w:t>
      </w:r>
      <w:proofErr w:type="spellStart"/>
      <w:r w:rsidRPr="00C806CD">
        <w:rPr>
          <w:lang w:val="fr-FR"/>
        </w:rPr>
        <w:t>surname</w:t>
      </w:r>
      <w:proofErr w:type="spellEnd"/>
      <w:r w:rsidRPr="00C806CD">
        <w:rPr>
          <w:lang w:val="fr-FR"/>
        </w:rPr>
        <w:t>;</w:t>
      </w:r>
    </w:p>
    <w:p w14:paraId="429E6988" w14:textId="77777777" w:rsidR="00823E02" w:rsidRDefault="00823E02" w:rsidP="00FB2185">
      <w:pPr>
        <w:rPr>
          <w:lang w:val="fr-FR"/>
        </w:rPr>
      </w:pPr>
    </w:p>
    <w:p w14:paraId="69D8468F" w14:textId="5C81FDF7" w:rsidR="00823E02" w:rsidRDefault="00823E02" w:rsidP="00823E02">
      <w:pPr>
        <w:pStyle w:val="Heading1"/>
        <w:rPr>
          <w:lang w:val="fr-FR"/>
        </w:rPr>
      </w:pPr>
      <w:r w:rsidRPr="00330407">
        <w:rPr>
          <w:lang w:val="fr-FR"/>
        </w:rPr>
        <w:t xml:space="preserve">Question </w:t>
      </w:r>
      <w:r>
        <w:rPr>
          <w:lang w:val="fr-FR"/>
        </w:rPr>
        <w:t>7</w:t>
      </w:r>
    </w:p>
    <w:p w14:paraId="775A1121" w14:textId="31CBAA4B" w:rsidR="00817491" w:rsidRPr="00363361" w:rsidRDefault="00363361" w:rsidP="00817491">
      <w:pPr>
        <w:rPr>
          <w:lang w:val="en-US"/>
        </w:rPr>
      </w:pPr>
      <w:r>
        <w:rPr>
          <w:lang w:val="en-US"/>
        </w:rPr>
        <w:t>Provide a list with all current department managers (</w:t>
      </w:r>
      <w:proofErr w:type="spellStart"/>
      <w:r>
        <w:rPr>
          <w:lang w:val="en-US"/>
        </w:rPr>
        <w:t>firstname</w:t>
      </w:r>
      <w:proofErr w:type="spellEnd"/>
      <w:r>
        <w:rPr>
          <w:lang w:val="en-US"/>
        </w:rPr>
        <w:t>, surname, department) in lexicographical order</w:t>
      </w:r>
    </w:p>
    <w:p w14:paraId="5CF7D3F8" w14:textId="77777777" w:rsidR="00817491" w:rsidRPr="00363361" w:rsidRDefault="00817491" w:rsidP="00817491">
      <w:pPr>
        <w:rPr>
          <w:lang w:val="en-US"/>
        </w:rPr>
      </w:pPr>
    </w:p>
    <w:p w14:paraId="7B092C4E" w14:textId="651824B0" w:rsidR="00817491" w:rsidRPr="00817491" w:rsidRDefault="00817491" w:rsidP="00817491">
      <w:pPr>
        <w:pStyle w:val="Heading1"/>
        <w:rPr>
          <w:lang w:val="fr-FR"/>
        </w:rPr>
      </w:pPr>
      <w:r w:rsidRPr="00330407">
        <w:rPr>
          <w:lang w:val="fr-FR"/>
        </w:rPr>
        <w:t xml:space="preserve">Question </w:t>
      </w:r>
      <w:r>
        <w:rPr>
          <w:lang w:val="fr-FR"/>
        </w:rPr>
        <w:t>8</w:t>
      </w:r>
    </w:p>
    <w:p w14:paraId="43F0C596" w14:textId="77777777" w:rsidR="00533E8D" w:rsidRPr="00533E8D" w:rsidRDefault="00533E8D" w:rsidP="00533E8D">
      <w:pPr>
        <w:rPr>
          <w:lang w:val="en-US"/>
        </w:rPr>
      </w:pPr>
      <w:r w:rsidRPr="00533E8D">
        <w:rPr>
          <w:lang w:val="en-US"/>
        </w:rPr>
        <w:t xml:space="preserve">SELECT </w:t>
      </w:r>
      <w:proofErr w:type="spellStart"/>
      <w:proofErr w:type="gramStart"/>
      <w:r w:rsidRPr="00533E8D">
        <w:rPr>
          <w:lang w:val="en-US"/>
        </w:rPr>
        <w:t>firstName</w:t>
      </w:r>
      <w:proofErr w:type="spellEnd"/>
      <w:proofErr w:type="gramEnd"/>
      <w:r w:rsidRPr="00533E8D">
        <w:rPr>
          <w:lang w:val="en-US"/>
        </w:rPr>
        <w:t>, surname, amount AS "Highest salary"</w:t>
      </w:r>
    </w:p>
    <w:p w14:paraId="06D8EF4D" w14:textId="77777777" w:rsidR="00533E8D" w:rsidRPr="00533E8D" w:rsidRDefault="00533E8D" w:rsidP="00533E8D">
      <w:pPr>
        <w:rPr>
          <w:lang w:val="en-US"/>
        </w:rPr>
      </w:pPr>
      <w:r w:rsidRPr="00533E8D">
        <w:rPr>
          <w:lang w:val="en-US"/>
        </w:rPr>
        <w:t>FROM Employee</w:t>
      </w:r>
    </w:p>
    <w:p w14:paraId="4B610E5A" w14:textId="77777777" w:rsidR="00533E8D" w:rsidRPr="00533E8D" w:rsidRDefault="00533E8D" w:rsidP="00533E8D">
      <w:pPr>
        <w:rPr>
          <w:lang w:val="en-US"/>
        </w:rPr>
      </w:pPr>
      <w:r w:rsidRPr="00533E8D">
        <w:rPr>
          <w:lang w:val="en-US"/>
        </w:rPr>
        <w:t>INNER JOIN Salary</w:t>
      </w:r>
    </w:p>
    <w:p w14:paraId="65706111" w14:textId="77777777" w:rsidR="00533E8D" w:rsidRPr="00533E8D" w:rsidRDefault="00533E8D" w:rsidP="00533E8D">
      <w:pPr>
        <w:rPr>
          <w:lang w:val="en-US"/>
        </w:rPr>
      </w:pPr>
      <w:r w:rsidRPr="00533E8D">
        <w:rPr>
          <w:lang w:val="en-US"/>
        </w:rPr>
        <w:tab/>
        <w:t xml:space="preserve">ON </w:t>
      </w:r>
      <w:proofErr w:type="spellStart"/>
      <w:r w:rsidRPr="00533E8D">
        <w:rPr>
          <w:lang w:val="en-US"/>
        </w:rPr>
        <w:t>pkfk_employee_assignedTo</w:t>
      </w:r>
      <w:proofErr w:type="spellEnd"/>
      <w:r w:rsidRPr="00533E8D">
        <w:rPr>
          <w:lang w:val="en-US"/>
        </w:rPr>
        <w:t xml:space="preserve"> = </w:t>
      </w:r>
      <w:proofErr w:type="spellStart"/>
      <w:r w:rsidRPr="00533E8D">
        <w:rPr>
          <w:lang w:val="en-US"/>
        </w:rPr>
        <w:t>pk_employee</w:t>
      </w:r>
      <w:proofErr w:type="spellEnd"/>
    </w:p>
    <w:p w14:paraId="2348C93B" w14:textId="77777777" w:rsidR="00533E8D" w:rsidRPr="00533E8D" w:rsidRDefault="00533E8D" w:rsidP="00533E8D">
      <w:pPr>
        <w:rPr>
          <w:lang w:val="en-US"/>
        </w:rPr>
      </w:pPr>
      <w:r w:rsidRPr="00533E8D">
        <w:rPr>
          <w:lang w:val="en-US"/>
        </w:rPr>
        <w:t xml:space="preserve">WHERE </w:t>
      </w:r>
      <w:proofErr w:type="spellStart"/>
      <w:r w:rsidRPr="00533E8D">
        <w:rPr>
          <w:lang w:val="en-US"/>
        </w:rPr>
        <w:t>endDate</w:t>
      </w:r>
      <w:proofErr w:type="spellEnd"/>
      <w:r w:rsidRPr="00533E8D">
        <w:rPr>
          <w:lang w:val="en-US"/>
        </w:rPr>
        <w:t xml:space="preserve"> IS NOT NULL</w:t>
      </w:r>
    </w:p>
    <w:p w14:paraId="3A5CA02B" w14:textId="77777777" w:rsidR="00533E8D" w:rsidRPr="00533E8D" w:rsidRDefault="00533E8D" w:rsidP="00533E8D">
      <w:pPr>
        <w:rPr>
          <w:lang w:val="en-US"/>
        </w:rPr>
      </w:pPr>
      <w:r w:rsidRPr="00533E8D">
        <w:rPr>
          <w:lang w:val="en-US"/>
        </w:rPr>
        <w:tab/>
        <w:t>AND amount =   (SELECT MAX(</w:t>
      </w:r>
      <w:proofErr w:type="spellStart"/>
      <w:r w:rsidRPr="00533E8D">
        <w:rPr>
          <w:lang w:val="en-US"/>
        </w:rPr>
        <w:t>s.amount</w:t>
      </w:r>
      <w:proofErr w:type="spellEnd"/>
      <w:r w:rsidRPr="00533E8D">
        <w:rPr>
          <w:lang w:val="en-US"/>
        </w:rPr>
        <w:t>)</w:t>
      </w:r>
    </w:p>
    <w:p w14:paraId="0E797342" w14:textId="77777777" w:rsidR="00533E8D" w:rsidRPr="00533E8D" w:rsidRDefault="00533E8D" w:rsidP="00533E8D">
      <w:pPr>
        <w:rPr>
          <w:lang w:val="en-US"/>
        </w:rPr>
      </w:pPr>
      <w:r w:rsidRPr="00533E8D">
        <w:rPr>
          <w:lang w:val="en-US"/>
        </w:rPr>
        <w:tab/>
      </w:r>
      <w:r w:rsidRPr="00533E8D">
        <w:rPr>
          <w:lang w:val="en-US"/>
        </w:rPr>
        <w:tab/>
      </w:r>
      <w:r w:rsidRPr="00533E8D">
        <w:rPr>
          <w:lang w:val="en-US"/>
        </w:rPr>
        <w:tab/>
      </w:r>
      <w:r w:rsidRPr="00533E8D">
        <w:rPr>
          <w:lang w:val="en-US"/>
        </w:rPr>
        <w:tab/>
      </w:r>
      <w:r w:rsidRPr="00533E8D">
        <w:rPr>
          <w:lang w:val="en-US"/>
        </w:rPr>
        <w:tab/>
        <w:t>FROM Salary as s</w:t>
      </w:r>
    </w:p>
    <w:p w14:paraId="7E825A89" w14:textId="64475216" w:rsidR="00823E02" w:rsidRPr="00533E8D" w:rsidRDefault="00533E8D" w:rsidP="00533E8D">
      <w:pPr>
        <w:rPr>
          <w:lang w:val="en-US"/>
        </w:rPr>
      </w:pPr>
      <w:r w:rsidRPr="00533E8D">
        <w:rPr>
          <w:lang w:val="en-US"/>
        </w:rPr>
        <w:t xml:space="preserve">                    WHERE </w:t>
      </w:r>
      <w:proofErr w:type="spellStart"/>
      <w:r w:rsidRPr="00533E8D">
        <w:rPr>
          <w:lang w:val="en-US"/>
        </w:rPr>
        <w:t>s.endDate</w:t>
      </w:r>
      <w:proofErr w:type="spellEnd"/>
      <w:r w:rsidRPr="00533E8D">
        <w:rPr>
          <w:lang w:val="en-US"/>
        </w:rPr>
        <w:t xml:space="preserve"> IS NOT NULL</w:t>
      </w:r>
      <w:proofErr w:type="gramStart"/>
      <w:r w:rsidRPr="00533E8D">
        <w:rPr>
          <w:lang w:val="en-US"/>
        </w:rPr>
        <w:t>);</w:t>
      </w:r>
      <w:proofErr w:type="gramEnd"/>
    </w:p>
    <w:p w14:paraId="5580E75E" w14:textId="77777777" w:rsidR="00931F5E" w:rsidRPr="00533E8D" w:rsidRDefault="00931F5E" w:rsidP="00FB2185">
      <w:pPr>
        <w:rPr>
          <w:lang w:val="en-US"/>
        </w:rPr>
      </w:pPr>
    </w:p>
    <w:p w14:paraId="368752B6" w14:textId="7502BF1A" w:rsidR="00931F5E" w:rsidRPr="00817491" w:rsidRDefault="00931F5E" w:rsidP="00931F5E">
      <w:pPr>
        <w:pStyle w:val="Heading1"/>
        <w:rPr>
          <w:lang w:val="fr-FR"/>
        </w:rPr>
      </w:pPr>
      <w:r w:rsidRPr="00330407">
        <w:rPr>
          <w:lang w:val="fr-FR"/>
        </w:rPr>
        <w:lastRenderedPageBreak/>
        <w:t xml:space="preserve">Question </w:t>
      </w:r>
      <w:r>
        <w:rPr>
          <w:lang w:val="fr-FR"/>
        </w:rPr>
        <w:t>9</w:t>
      </w:r>
    </w:p>
    <w:p w14:paraId="2BAA1228" w14:textId="3522B28F" w:rsidR="00931F5E" w:rsidRDefault="00481675" w:rsidP="00FB2185">
      <w:pPr>
        <w:rPr>
          <w:lang w:val="fr-FR"/>
        </w:rPr>
      </w:pPr>
      <w:proofErr w:type="spellStart"/>
      <w:r>
        <w:rPr>
          <w:lang w:val="fr-FR"/>
        </w:rPr>
        <w:t>Syntactic</w:t>
      </w:r>
      <w:proofErr w:type="spellEnd"/>
      <w:r>
        <w:rPr>
          <w:lang w:val="fr-FR"/>
        </w:rPr>
        <w:t> : correct</w:t>
      </w:r>
    </w:p>
    <w:p w14:paraId="06D81054" w14:textId="3C6B4616" w:rsidR="002A71AF" w:rsidRPr="002A71AF" w:rsidRDefault="002A71AF" w:rsidP="00FB2185">
      <w:pPr>
        <w:rPr>
          <w:lang w:val="en-US"/>
        </w:rPr>
      </w:pPr>
      <w:r w:rsidRPr="002A71AF">
        <w:rPr>
          <w:lang w:val="en-US"/>
        </w:rPr>
        <w:t>On a</w:t>
      </w:r>
      <w:r>
        <w:rPr>
          <w:lang w:val="en-US"/>
        </w:rPr>
        <w:t xml:space="preserve">ss just </w:t>
      </w:r>
      <w:proofErr w:type="spellStart"/>
      <w:r>
        <w:rPr>
          <w:lang w:val="en-US"/>
        </w:rPr>
        <w:t>wéi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eng</w:t>
      </w:r>
      <w:proofErr w:type="spellEnd"/>
      <w:r>
        <w:rPr>
          <w:lang w:val="en-US"/>
        </w:rPr>
        <w:t xml:space="preserve"> WHERE clause, </w:t>
      </w:r>
      <w:proofErr w:type="spellStart"/>
      <w:r>
        <w:rPr>
          <w:lang w:val="en-US"/>
        </w:rPr>
        <w:t>hei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ëmmer</w:t>
      </w:r>
      <w:proofErr w:type="spellEnd"/>
      <w:r>
        <w:rPr>
          <w:lang w:val="en-US"/>
        </w:rPr>
        <w:t xml:space="preserve"> true</w:t>
      </w:r>
    </w:p>
    <w:p w14:paraId="2F805330" w14:textId="460A02AC" w:rsidR="00481675" w:rsidRPr="002A71AF" w:rsidRDefault="00481675" w:rsidP="00FB2185">
      <w:pPr>
        <w:rPr>
          <w:lang w:val="en-US"/>
        </w:rPr>
      </w:pPr>
      <w:r w:rsidRPr="002A71AF">
        <w:rPr>
          <w:lang w:val="en-US"/>
        </w:rPr>
        <w:t>Semantic : not correct</w:t>
      </w:r>
    </w:p>
    <w:p w14:paraId="12E95752" w14:textId="77777777" w:rsidR="00481675" w:rsidRDefault="00481675" w:rsidP="00FB2185">
      <w:pPr>
        <w:rPr>
          <w:lang w:val="en-US"/>
        </w:rPr>
      </w:pPr>
    </w:p>
    <w:p w14:paraId="5F74CA17" w14:textId="37EC2B4E" w:rsidR="00D96B79" w:rsidRPr="002A71AF" w:rsidRDefault="00D96B79" w:rsidP="00FB2185">
      <w:pPr>
        <w:rPr>
          <w:lang w:val="en-US"/>
        </w:rPr>
      </w:pPr>
      <w:r>
        <w:rPr>
          <w:lang w:val="en-US"/>
        </w:rPr>
        <w:t>Purpose: get employees + titles but it is not semantically correct</w:t>
      </w:r>
    </w:p>
    <w:p w14:paraId="340DE791" w14:textId="77777777" w:rsidR="00FB2185" w:rsidRPr="002A71AF" w:rsidRDefault="00FB2185" w:rsidP="00FB2185">
      <w:pPr>
        <w:rPr>
          <w:lang w:val="en-US"/>
        </w:rPr>
      </w:pPr>
    </w:p>
    <w:p w14:paraId="3AC1EDA0" w14:textId="70B14455" w:rsidR="00533E8D" w:rsidRPr="00817491" w:rsidRDefault="00533E8D" w:rsidP="00533E8D">
      <w:pPr>
        <w:pStyle w:val="Heading1"/>
        <w:rPr>
          <w:lang w:val="fr-FR"/>
        </w:rPr>
      </w:pPr>
      <w:r w:rsidRPr="00330407">
        <w:rPr>
          <w:lang w:val="fr-FR"/>
        </w:rPr>
        <w:t xml:space="preserve">Question </w:t>
      </w:r>
      <w:r>
        <w:rPr>
          <w:lang w:val="fr-FR"/>
        </w:rPr>
        <w:t>10</w:t>
      </w:r>
    </w:p>
    <w:p w14:paraId="2FD70C00" w14:textId="77777777" w:rsidR="0099386F" w:rsidRPr="0099386F" w:rsidRDefault="0099386F" w:rsidP="0099386F">
      <w:pPr>
        <w:rPr>
          <w:lang w:val="en-US"/>
        </w:rPr>
      </w:pPr>
      <w:r w:rsidRPr="0099386F">
        <w:rPr>
          <w:lang w:val="en-US"/>
        </w:rPr>
        <w:t>SELECT pk_employee, firstName, surname, dateOfBirth, hiringDate</w:t>
      </w:r>
    </w:p>
    <w:p w14:paraId="67F41B76" w14:textId="77777777" w:rsidR="0099386F" w:rsidRPr="0099386F" w:rsidRDefault="0099386F" w:rsidP="0099386F">
      <w:pPr>
        <w:rPr>
          <w:lang w:val="en-US"/>
        </w:rPr>
      </w:pPr>
      <w:r w:rsidRPr="0099386F">
        <w:rPr>
          <w:lang w:val="en-US"/>
        </w:rPr>
        <w:t>FROM Employee</w:t>
      </w:r>
    </w:p>
    <w:p w14:paraId="1ACE784D" w14:textId="77777777" w:rsidR="0099386F" w:rsidRPr="0099386F" w:rsidRDefault="0099386F" w:rsidP="0099386F">
      <w:pPr>
        <w:rPr>
          <w:lang w:val="en-US"/>
        </w:rPr>
      </w:pPr>
      <w:r w:rsidRPr="0099386F">
        <w:rPr>
          <w:lang w:val="en-US"/>
        </w:rPr>
        <w:t>LEFT JOIN Title</w:t>
      </w:r>
    </w:p>
    <w:p w14:paraId="7DE9F42A" w14:textId="77777777" w:rsidR="0099386F" w:rsidRPr="0099386F" w:rsidRDefault="0099386F" w:rsidP="0099386F">
      <w:pPr>
        <w:rPr>
          <w:lang w:val="en-US"/>
        </w:rPr>
      </w:pPr>
      <w:r w:rsidRPr="0099386F">
        <w:rPr>
          <w:lang w:val="en-US"/>
        </w:rPr>
        <w:tab/>
        <w:t>ON pk_employee = pkfk_employee_holds</w:t>
      </w:r>
    </w:p>
    <w:p w14:paraId="1348F96E" w14:textId="77777777" w:rsidR="0099386F" w:rsidRPr="0099386F" w:rsidRDefault="0099386F" w:rsidP="0099386F">
      <w:pPr>
        <w:rPr>
          <w:lang w:val="en-US"/>
        </w:rPr>
      </w:pPr>
      <w:r w:rsidRPr="0099386F">
        <w:rPr>
          <w:lang w:val="en-US"/>
        </w:rPr>
        <w:t>WHERE pkfk_employee_holds IS NULL</w:t>
      </w:r>
    </w:p>
    <w:p w14:paraId="256BFC7C" w14:textId="7195A256" w:rsidR="00533E8D" w:rsidRDefault="0099386F" w:rsidP="0099386F">
      <w:pPr>
        <w:rPr>
          <w:lang w:val="fr-FR"/>
        </w:rPr>
      </w:pPr>
      <w:r w:rsidRPr="0099386F">
        <w:rPr>
          <w:lang w:val="fr-FR"/>
        </w:rPr>
        <w:t xml:space="preserve">ORDER BY </w:t>
      </w:r>
      <w:proofErr w:type="spellStart"/>
      <w:r w:rsidRPr="0099386F">
        <w:rPr>
          <w:lang w:val="fr-FR"/>
        </w:rPr>
        <w:t>pk_employee</w:t>
      </w:r>
      <w:proofErr w:type="spellEnd"/>
      <w:r w:rsidRPr="0099386F">
        <w:rPr>
          <w:lang w:val="fr-FR"/>
        </w:rPr>
        <w:t>;</w:t>
      </w:r>
    </w:p>
    <w:p w14:paraId="3FC8F5E0" w14:textId="77777777" w:rsidR="00533E8D" w:rsidRDefault="00533E8D" w:rsidP="00FB2185">
      <w:pPr>
        <w:rPr>
          <w:lang w:val="fr-FR"/>
        </w:rPr>
      </w:pPr>
    </w:p>
    <w:p w14:paraId="5B97531C" w14:textId="7FCA7C2D" w:rsidR="00533E8D" w:rsidRDefault="00533E8D" w:rsidP="00533E8D">
      <w:pPr>
        <w:pStyle w:val="Heading1"/>
        <w:rPr>
          <w:lang w:val="fr-FR"/>
        </w:rPr>
      </w:pPr>
      <w:r w:rsidRPr="00330407">
        <w:rPr>
          <w:lang w:val="fr-FR"/>
        </w:rPr>
        <w:t xml:space="preserve">Question </w:t>
      </w:r>
      <w:r>
        <w:rPr>
          <w:lang w:val="fr-FR"/>
        </w:rPr>
        <w:t>11</w:t>
      </w:r>
    </w:p>
    <w:p w14:paraId="344ED452" w14:textId="77777777" w:rsidR="00533E8D" w:rsidRPr="00533E8D" w:rsidRDefault="00533E8D" w:rsidP="00533E8D">
      <w:pPr>
        <w:rPr>
          <w:lang w:val="fr-FR"/>
        </w:rPr>
      </w:pPr>
    </w:p>
    <w:p w14:paraId="50F3B30F" w14:textId="77777777" w:rsidR="00533E8D" w:rsidRPr="00330407" w:rsidRDefault="00533E8D" w:rsidP="00FB2185">
      <w:pPr>
        <w:rPr>
          <w:lang w:val="fr-FR"/>
        </w:rPr>
      </w:pPr>
    </w:p>
    <w:sectPr w:rsidR="00533E8D" w:rsidRPr="00330407" w:rsidSect="006B2D1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38" w:h="11906" w:orient="landscape"/>
      <w:pgMar w:top="993" w:right="851" w:bottom="709" w:left="709" w:header="426" w:footer="3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EA41C" w14:textId="77777777" w:rsidR="000A26D5" w:rsidRDefault="000A26D5" w:rsidP="00436585">
      <w:pPr>
        <w:spacing w:after="0" w:line="240" w:lineRule="auto"/>
      </w:pPr>
      <w:r>
        <w:separator/>
      </w:r>
    </w:p>
  </w:endnote>
  <w:endnote w:type="continuationSeparator" w:id="0">
    <w:p w14:paraId="6AAD32FC" w14:textId="77777777" w:rsidR="000A26D5" w:rsidRDefault="000A26D5" w:rsidP="004365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E9025" w14:textId="77777777" w:rsidR="00B37F11" w:rsidRDefault="00B37F1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75E00" w14:textId="7301E940" w:rsidR="00436585" w:rsidRPr="008336EF" w:rsidRDefault="00FA18AB" w:rsidP="008336EF">
    <w:pPr>
      <w:pStyle w:val="Footer"/>
      <w:pBdr>
        <w:top w:val="single" w:sz="4" w:space="1" w:color="auto"/>
      </w:pBdr>
      <w:tabs>
        <w:tab w:val="clear" w:pos="4513"/>
        <w:tab w:val="clear" w:pos="9026"/>
        <w:tab w:val="center" w:pos="7655"/>
        <w:tab w:val="right" w:pos="15278"/>
      </w:tabs>
    </w:pPr>
    <w:r>
      <w:t>LAM</w:t>
    </w:r>
    <w:r w:rsidR="00436585">
      <w:tab/>
    </w:r>
    <w:r w:rsidR="002D55DE">
      <w:t xml:space="preserve">Date: </w:t>
    </w:r>
    <w:r w:rsidR="00CB7009">
      <w:t>22</w:t>
    </w:r>
    <w:r w:rsidR="00B37F11">
      <w:t>/01/2026</w:t>
    </w:r>
    <w:r w:rsidR="00436585">
      <w:tab/>
    </w:r>
    <w:r w:rsidR="00436585" w:rsidRPr="008336EF">
      <w:fldChar w:fldCharType="begin"/>
    </w:r>
    <w:r w:rsidR="00436585" w:rsidRPr="008336EF">
      <w:instrText xml:space="preserve"> PAGE  \* Arabic  \* MERGEFORMAT </w:instrText>
    </w:r>
    <w:r w:rsidR="00436585" w:rsidRPr="008336EF">
      <w:fldChar w:fldCharType="separate"/>
    </w:r>
    <w:r w:rsidR="00436585" w:rsidRPr="008336EF">
      <w:rPr>
        <w:noProof/>
      </w:rPr>
      <w:t>1</w:t>
    </w:r>
    <w:r w:rsidR="00436585" w:rsidRPr="008336EF">
      <w:fldChar w:fldCharType="end"/>
    </w:r>
    <w:r w:rsidR="00436585" w:rsidRPr="008336EF">
      <w:t xml:space="preserve"> / </w:t>
    </w:r>
    <w:fldSimple w:instr=" NUMPAGES  \* Arabic  \* MERGEFORMAT ">
      <w:r w:rsidR="00436585" w:rsidRPr="008336EF">
        <w:rPr>
          <w:noProof/>
        </w:rPr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AF4E1" w14:textId="77777777" w:rsidR="00B37F11" w:rsidRDefault="00B37F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71BE5" w14:textId="77777777" w:rsidR="000A26D5" w:rsidRDefault="000A26D5" w:rsidP="00436585">
      <w:pPr>
        <w:spacing w:after="0" w:line="240" w:lineRule="auto"/>
      </w:pPr>
      <w:r>
        <w:separator/>
      </w:r>
    </w:p>
  </w:footnote>
  <w:footnote w:type="continuationSeparator" w:id="0">
    <w:p w14:paraId="40649BAE" w14:textId="77777777" w:rsidR="000A26D5" w:rsidRDefault="000A26D5" w:rsidP="004365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21DF8" w14:textId="77777777" w:rsidR="00B37F11" w:rsidRDefault="00B37F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C86C8" w14:textId="113817FD" w:rsidR="00436585" w:rsidRPr="00436585" w:rsidRDefault="002E11C1" w:rsidP="008336EF">
    <w:pPr>
      <w:pStyle w:val="Header"/>
      <w:pBdr>
        <w:bottom w:val="single" w:sz="4" w:space="1" w:color="auto"/>
      </w:pBdr>
      <w:tabs>
        <w:tab w:val="clear" w:pos="4513"/>
        <w:tab w:val="clear" w:pos="9026"/>
        <w:tab w:val="center" w:pos="7655"/>
        <w:tab w:val="right" w:pos="15278"/>
      </w:tabs>
      <w:rPr>
        <w:lang w:val="fr-FR"/>
      </w:rPr>
    </w:pPr>
    <w:r w:rsidRPr="002E11C1">
      <w:rPr>
        <w:lang w:val="fr-LU"/>
      </w:rPr>
      <w:t>1</w:t>
    </w:r>
    <w:r w:rsidR="00436585" w:rsidRPr="00436585">
      <w:rPr>
        <w:lang w:val="fr-FR"/>
      </w:rPr>
      <w:t>CI</w:t>
    </w:r>
    <w:r w:rsidR="002D55DE">
      <w:rPr>
        <w:lang w:val="fr-FR"/>
      </w:rPr>
      <w:t xml:space="preserve">, Nom : </w:t>
    </w:r>
    <w:r w:rsidR="00B37F11">
      <w:rPr>
        <w:lang w:val="fr-FR"/>
      </w:rPr>
      <w:t>Marmann</w:t>
    </w:r>
    <w:r w:rsidR="002D55DE">
      <w:rPr>
        <w:lang w:val="fr-FR"/>
      </w:rPr>
      <w:t xml:space="preserve"> Prénom : </w:t>
    </w:r>
    <w:r w:rsidR="00B37F11">
      <w:rPr>
        <w:lang w:val="fr-FR"/>
      </w:rPr>
      <w:t>Nicolas</w:t>
    </w:r>
    <w:r w:rsidR="00436585" w:rsidRPr="00436585">
      <w:rPr>
        <w:lang w:val="fr-FR"/>
      </w:rPr>
      <w:tab/>
      <w:t>AMINF</w:t>
    </w:r>
    <w:r w:rsidR="00436585" w:rsidRPr="00436585">
      <w:rPr>
        <w:lang w:val="fr-FR"/>
      </w:rPr>
      <w:tab/>
    </w:r>
    <w:r w:rsidR="00436585">
      <w:rPr>
        <w:lang w:val="fr-FR"/>
      </w:rPr>
      <w:t>Devoir en classe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27AC7" w14:textId="77777777" w:rsidR="00B37F11" w:rsidRDefault="00B37F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E82"/>
    <w:rsid w:val="000120F8"/>
    <w:rsid w:val="00022070"/>
    <w:rsid w:val="000232A1"/>
    <w:rsid w:val="00034039"/>
    <w:rsid w:val="0007287C"/>
    <w:rsid w:val="000A26D5"/>
    <w:rsid w:val="000D1132"/>
    <w:rsid w:val="001C69F0"/>
    <w:rsid w:val="002054C1"/>
    <w:rsid w:val="002A5CA7"/>
    <w:rsid w:val="002A71AF"/>
    <w:rsid w:val="002D55DE"/>
    <w:rsid w:val="002E11C1"/>
    <w:rsid w:val="002F7A0C"/>
    <w:rsid w:val="00322B44"/>
    <w:rsid w:val="00330407"/>
    <w:rsid w:val="00363361"/>
    <w:rsid w:val="00385050"/>
    <w:rsid w:val="00436585"/>
    <w:rsid w:val="00476B9E"/>
    <w:rsid w:val="00481675"/>
    <w:rsid w:val="005276F7"/>
    <w:rsid w:val="00533E8D"/>
    <w:rsid w:val="005A2AC2"/>
    <w:rsid w:val="005F3D21"/>
    <w:rsid w:val="006532B8"/>
    <w:rsid w:val="006B2D1F"/>
    <w:rsid w:val="006D4D80"/>
    <w:rsid w:val="006F7B2C"/>
    <w:rsid w:val="007A69F5"/>
    <w:rsid w:val="007B3900"/>
    <w:rsid w:val="00817491"/>
    <w:rsid w:val="00823E02"/>
    <w:rsid w:val="008336EF"/>
    <w:rsid w:val="00861B09"/>
    <w:rsid w:val="00884788"/>
    <w:rsid w:val="008C49FE"/>
    <w:rsid w:val="008F35BA"/>
    <w:rsid w:val="00914BFB"/>
    <w:rsid w:val="00931F5E"/>
    <w:rsid w:val="0099386F"/>
    <w:rsid w:val="00A5580D"/>
    <w:rsid w:val="00AB47D5"/>
    <w:rsid w:val="00B2331F"/>
    <w:rsid w:val="00B24735"/>
    <w:rsid w:val="00B263D7"/>
    <w:rsid w:val="00B37F11"/>
    <w:rsid w:val="00B4274E"/>
    <w:rsid w:val="00B53AF8"/>
    <w:rsid w:val="00B753CA"/>
    <w:rsid w:val="00BA7A3B"/>
    <w:rsid w:val="00BB6E82"/>
    <w:rsid w:val="00C806CD"/>
    <w:rsid w:val="00CB7009"/>
    <w:rsid w:val="00CE3C51"/>
    <w:rsid w:val="00D05176"/>
    <w:rsid w:val="00D96B79"/>
    <w:rsid w:val="00E2081C"/>
    <w:rsid w:val="00E52EBB"/>
    <w:rsid w:val="00EB624D"/>
    <w:rsid w:val="00ED5C3B"/>
    <w:rsid w:val="00EF6D0C"/>
    <w:rsid w:val="00F25CC0"/>
    <w:rsid w:val="00F70CE0"/>
    <w:rsid w:val="00F9371C"/>
    <w:rsid w:val="00FA18AB"/>
    <w:rsid w:val="00FB2185"/>
    <w:rsid w:val="00FD4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235F77"/>
  <w15:chartTrackingRefBased/>
  <w15:docId w15:val="{A0FC275B-0227-44EA-8869-B53CD6598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5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65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65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585"/>
  </w:style>
  <w:style w:type="paragraph" w:styleId="Footer">
    <w:name w:val="footer"/>
    <w:basedOn w:val="Normal"/>
    <w:link w:val="FooterChar"/>
    <w:uiPriority w:val="99"/>
    <w:unhideWhenUsed/>
    <w:rsid w:val="004365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585"/>
  </w:style>
  <w:style w:type="character" w:customStyle="1" w:styleId="Heading1Char">
    <w:name w:val="Heading 1 Char"/>
    <w:basedOn w:val="DefaultParagraphFont"/>
    <w:link w:val="Heading1"/>
    <w:uiPriority w:val="9"/>
    <w:rsid w:val="004365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365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col\OneDrive%20-%20365education\Documents\LAM\1re\AMINF\TemplateReponsesLAM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580C14FCC4242A828DB140F93EFDE" ma:contentTypeVersion="9" ma:contentTypeDescription="Create a new document." ma:contentTypeScope="" ma:versionID="88db106876daa52d6397061b80532c4b">
  <xsd:schema xmlns:xsd="http://www.w3.org/2001/XMLSchema" xmlns:xs="http://www.w3.org/2001/XMLSchema" xmlns:p="http://schemas.microsoft.com/office/2006/metadata/properties" xmlns:ns2="17c8728d-b2c8-4e15-8129-045e61e6dbeb" xmlns:ns3="ae7150ff-674b-440f-be31-d2647ed3fec5" targetNamespace="http://schemas.microsoft.com/office/2006/metadata/properties" ma:root="true" ma:fieldsID="78a312e8908cbcf568dce4aba1476b7d" ns2:_="" ns3:_="">
    <xsd:import namespace="17c8728d-b2c8-4e15-8129-045e61e6dbeb"/>
    <xsd:import namespace="ae7150ff-674b-440f-be31-d2647ed3fe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c8728d-b2c8-4e15-8129-045e61e6db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7150ff-674b-440f-be31-d2647ed3fec5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BAA01ABF-4903-4D08-B991-95219081966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F4FB0D8-948C-4908-8D2C-AC0F61EF4D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c8728d-b2c8-4e15-8129-045e61e6dbeb"/>
    <ds:schemaRef ds:uri="ae7150ff-674b-440f-be31-d2647ed3fe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8228985-1E25-4280-8988-F93EB49CF45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052B50A-B03E-4849-958D-6A01D90442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TemplateReponsesLAM.dotx</Template>
  <TotalTime>370</TotalTime>
  <Pages>3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Marmann</dc:creator>
  <cp:keywords/>
  <dc:description/>
  <cp:lastModifiedBy>Nicolas Marmann</cp:lastModifiedBy>
  <cp:revision>37</cp:revision>
  <dcterms:created xsi:type="dcterms:W3CDTF">2026-01-15T09:07:00Z</dcterms:created>
  <dcterms:modified xsi:type="dcterms:W3CDTF">2026-02-05T10:23:00Z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0x010100F1B580C14FCC4242A828DB140F93EFDE</vt:lpwstr>
  </property>
</Properties>
</file>