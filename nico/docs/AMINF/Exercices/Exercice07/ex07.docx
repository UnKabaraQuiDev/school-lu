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6522" w14:textId="502D6849" w:rsidR="00436585" w:rsidRDefault="00436585" w:rsidP="00436585">
      <w:pPr>
        <w:pStyle w:val="Heading1"/>
        <w:rPr>
          <w:lang w:val="fr-FR"/>
        </w:rPr>
      </w:pPr>
      <w:r w:rsidRPr="00436585">
        <w:rPr>
          <w:lang w:val="fr-FR"/>
        </w:rPr>
        <w:t>Question 1</w:t>
      </w:r>
      <w:r>
        <w:rPr>
          <w:lang w:val="fr-FR"/>
        </w:rPr>
        <w:t xml:space="preserve"> : </w:t>
      </w:r>
      <w:r w:rsidR="000232A1">
        <w:rPr>
          <w:lang w:val="fr-FR"/>
        </w:rPr>
        <w:t xml:space="preserve">Elaboration </w:t>
      </w:r>
      <w:r w:rsidR="007A69F5">
        <w:rPr>
          <w:lang w:val="fr-FR"/>
        </w:rPr>
        <w:t>MCD</w:t>
      </w:r>
    </w:p>
    <w:p w14:paraId="54B6B3E6" w14:textId="67019388" w:rsidR="00436585" w:rsidRPr="00436585" w:rsidRDefault="000120F8" w:rsidP="00436585">
      <w:pPr>
        <w:rPr>
          <w:lang w:val="fr-FR"/>
        </w:rPr>
      </w:pPr>
      <w:r w:rsidRPr="000120F8">
        <w:rPr>
          <w:noProof/>
          <w:lang w:val="fr-FR"/>
        </w:rPr>
        <w:drawing>
          <wp:inline distT="0" distB="0" distL="0" distR="0" wp14:anchorId="4285BF05" wp14:editId="756FC966">
            <wp:extent cx="9701530" cy="5725795"/>
            <wp:effectExtent l="0" t="0" r="0" b="8255"/>
            <wp:docPr id="74419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97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63A3" w14:textId="77777777" w:rsidR="00436585" w:rsidRDefault="00436585" w:rsidP="00436585">
      <w:pPr>
        <w:pStyle w:val="Heading1"/>
        <w:rPr>
          <w:lang w:val="fr-FR"/>
        </w:rPr>
      </w:pPr>
      <w:r>
        <w:rPr>
          <w:lang w:val="fr-FR"/>
        </w:rPr>
        <w:lastRenderedPageBreak/>
        <w:t xml:space="preserve">Question 2 : </w:t>
      </w:r>
      <w:r w:rsidR="000232A1">
        <w:rPr>
          <w:lang w:val="fr-FR"/>
        </w:rPr>
        <w:t>Traduction</w:t>
      </w:r>
      <w:r w:rsidR="007A69F5">
        <w:rPr>
          <w:lang w:val="fr-FR"/>
        </w:rPr>
        <w:t xml:space="preserve"> MCD</w:t>
      </w:r>
    </w:p>
    <w:p w14:paraId="759B18F6" w14:textId="60F325F9" w:rsidR="00436585" w:rsidRPr="00436585" w:rsidRDefault="00B4274E" w:rsidP="00436585">
      <w:pPr>
        <w:rPr>
          <w:lang w:val="fr-FR"/>
        </w:rPr>
      </w:pPr>
      <w:r w:rsidRPr="00B4274E">
        <w:rPr>
          <w:noProof/>
          <w:lang w:val="fr-FR"/>
        </w:rPr>
        <w:drawing>
          <wp:inline distT="0" distB="0" distL="0" distR="0" wp14:anchorId="6B049B98" wp14:editId="2AD203C4">
            <wp:extent cx="9640645" cy="4553585"/>
            <wp:effectExtent l="0" t="0" r="0" b="0"/>
            <wp:docPr id="174092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22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064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90C6" w14:textId="77777777" w:rsidR="00436585" w:rsidRDefault="00436585" w:rsidP="00436585">
      <w:pPr>
        <w:pStyle w:val="Heading1"/>
        <w:rPr>
          <w:lang w:val="fr-FR"/>
        </w:rPr>
      </w:pPr>
      <w:r>
        <w:rPr>
          <w:lang w:val="fr-FR"/>
        </w:rPr>
        <w:lastRenderedPageBreak/>
        <w:t xml:space="preserve">Question 3 : </w:t>
      </w:r>
      <w:r w:rsidR="000232A1">
        <w:rPr>
          <w:lang w:val="fr-FR"/>
        </w:rPr>
        <w:t>Requêtes</w:t>
      </w:r>
    </w:p>
    <w:p w14:paraId="21D3EA73" w14:textId="2894FBC5" w:rsidR="00436585" w:rsidRDefault="00322B44" w:rsidP="00436585">
      <w:pPr>
        <w:pStyle w:val="Heading2"/>
        <w:rPr>
          <w:lang w:val="fr-FR"/>
        </w:rPr>
      </w:pPr>
      <w:r>
        <w:rPr>
          <w:lang w:val="fr-FR"/>
        </w:rPr>
        <w:t>Query A</w:t>
      </w:r>
    </w:p>
    <w:p w14:paraId="59D6148B" w14:textId="19D01D02" w:rsidR="00436585" w:rsidRPr="00436585" w:rsidRDefault="000D1132" w:rsidP="00436585">
      <w:pPr>
        <w:rPr>
          <w:lang w:val="fr-FR"/>
        </w:rPr>
      </w:pPr>
      <w:r w:rsidRPr="000D1132">
        <w:rPr>
          <w:lang w:val="fr-FR"/>
        </w:rPr>
        <w:drawing>
          <wp:inline distT="0" distB="0" distL="0" distR="0" wp14:anchorId="5FF58707" wp14:editId="463095DC">
            <wp:extent cx="9701530" cy="5483860"/>
            <wp:effectExtent l="0" t="0" r="0" b="2540"/>
            <wp:docPr id="176004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41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8722" w14:textId="671C68E6" w:rsidR="00322B44" w:rsidRPr="000D1132" w:rsidRDefault="00322B44" w:rsidP="00322B44">
      <w:pPr>
        <w:pStyle w:val="Heading2"/>
        <w:rPr>
          <w:lang w:val="en-US"/>
        </w:rPr>
      </w:pPr>
      <w:r w:rsidRPr="000D1132">
        <w:rPr>
          <w:lang w:val="en-US"/>
        </w:rPr>
        <w:lastRenderedPageBreak/>
        <w:t>Query B</w:t>
      </w:r>
    </w:p>
    <w:p w14:paraId="0A4DA800" w14:textId="4CBDD0DE" w:rsidR="00322B44" w:rsidRPr="000D1132" w:rsidRDefault="00D05176" w:rsidP="00322B44">
      <w:pPr>
        <w:rPr>
          <w:lang w:val="en-US"/>
        </w:rPr>
      </w:pPr>
      <w:r w:rsidRPr="00D05176">
        <w:rPr>
          <w:lang w:val="en-US"/>
        </w:rPr>
        <w:drawing>
          <wp:inline distT="0" distB="0" distL="0" distR="0" wp14:anchorId="2902ACB1" wp14:editId="66A7C62F">
            <wp:extent cx="6935168" cy="3238952"/>
            <wp:effectExtent l="0" t="0" r="0" b="0"/>
            <wp:docPr id="148884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43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516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76E4" w14:textId="623C0EAD" w:rsidR="00322B44" w:rsidRPr="000D1132" w:rsidRDefault="00322B44" w:rsidP="00322B44">
      <w:pPr>
        <w:pStyle w:val="Heading2"/>
        <w:rPr>
          <w:lang w:val="en-US"/>
        </w:rPr>
      </w:pPr>
      <w:r w:rsidRPr="000D1132">
        <w:rPr>
          <w:lang w:val="en-US"/>
        </w:rPr>
        <w:lastRenderedPageBreak/>
        <w:t>Query C</w:t>
      </w:r>
    </w:p>
    <w:p w14:paraId="2870A050" w14:textId="02C52B1D" w:rsidR="00322B44" w:rsidRPr="000D1132" w:rsidRDefault="00D05176" w:rsidP="00322B44">
      <w:pPr>
        <w:rPr>
          <w:lang w:val="en-US"/>
        </w:rPr>
      </w:pPr>
      <w:r w:rsidRPr="00D05176">
        <w:rPr>
          <w:lang w:val="en-US"/>
        </w:rPr>
        <w:drawing>
          <wp:inline distT="0" distB="0" distL="0" distR="0" wp14:anchorId="6113A28B" wp14:editId="2C92209B">
            <wp:extent cx="9701530" cy="3440430"/>
            <wp:effectExtent l="0" t="0" r="0" b="7620"/>
            <wp:docPr id="45441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10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8B26" w14:textId="7873A692" w:rsidR="00322B44" w:rsidRPr="000D1132" w:rsidRDefault="00322B44" w:rsidP="00322B44">
      <w:pPr>
        <w:pStyle w:val="Heading2"/>
        <w:rPr>
          <w:lang w:val="en-US"/>
        </w:rPr>
      </w:pPr>
      <w:r w:rsidRPr="000D1132">
        <w:rPr>
          <w:lang w:val="en-US"/>
        </w:rPr>
        <w:lastRenderedPageBreak/>
        <w:t>Query D</w:t>
      </w:r>
    </w:p>
    <w:p w14:paraId="1240E7E7" w14:textId="7542EF78" w:rsidR="005276F7" w:rsidRDefault="00476B9E" w:rsidP="00322B44">
      <w:pPr>
        <w:rPr>
          <w:lang w:val="en-US"/>
        </w:rPr>
      </w:pPr>
      <w:r w:rsidRPr="00476B9E">
        <w:rPr>
          <w:lang w:val="en-US"/>
        </w:rPr>
        <w:drawing>
          <wp:inline distT="0" distB="0" distL="0" distR="0" wp14:anchorId="3438441E" wp14:editId="5A7D221C">
            <wp:extent cx="9701530" cy="3282950"/>
            <wp:effectExtent l="0" t="0" r="0" b="0"/>
            <wp:docPr id="111774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45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BF5D" w14:textId="77777777" w:rsidR="005276F7" w:rsidRDefault="005276F7">
      <w:pPr>
        <w:rPr>
          <w:lang w:val="en-US"/>
        </w:rPr>
      </w:pPr>
      <w:r>
        <w:rPr>
          <w:lang w:val="en-US"/>
        </w:rPr>
        <w:br w:type="page"/>
      </w:r>
    </w:p>
    <w:p w14:paraId="3CED437D" w14:textId="4D41D289" w:rsidR="00322B44" w:rsidRDefault="005276F7" w:rsidP="00322B44">
      <w:pPr>
        <w:rPr>
          <w:lang w:val="en-US"/>
        </w:rPr>
      </w:pPr>
      <w:r>
        <w:rPr>
          <w:lang w:val="en-US"/>
        </w:rPr>
        <w:lastRenderedPageBreak/>
        <w:t>Solution for several years:</w:t>
      </w:r>
    </w:p>
    <w:p w14:paraId="2475390D" w14:textId="36BEFCFC" w:rsidR="00476B9E" w:rsidRDefault="00476B9E" w:rsidP="00322B44">
      <w:pPr>
        <w:rPr>
          <w:lang w:val="en-US"/>
        </w:rPr>
      </w:pPr>
      <w:r w:rsidRPr="00476B9E">
        <w:rPr>
          <w:lang w:val="en-US"/>
        </w:rPr>
        <w:drawing>
          <wp:inline distT="0" distB="0" distL="0" distR="0" wp14:anchorId="57FC100F" wp14:editId="1BBF0D53">
            <wp:extent cx="9701530" cy="4595495"/>
            <wp:effectExtent l="0" t="0" r="0" b="0"/>
            <wp:docPr id="25454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45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3FC1" w14:textId="04CB9A92" w:rsidR="005276F7" w:rsidRDefault="005276F7" w:rsidP="00322B44">
      <w:pPr>
        <w:rPr>
          <w:lang w:val="en-US"/>
        </w:rPr>
      </w:pPr>
      <w:r>
        <w:rPr>
          <w:lang w:val="en-US"/>
        </w:rPr>
        <w:t>For more years: only one line needs to be added:</w:t>
      </w:r>
    </w:p>
    <w:p w14:paraId="15444FF6" w14:textId="36E1FABC" w:rsidR="005276F7" w:rsidRPr="002F7A0C" w:rsidRDefault="005276F7" w:rsidP="00322B44">
      <w:pPr>
        <w:rPr>
          <w:rFonts w:ascii="Courier New" w:hAnsi="Courier New" w:cs="Courier New"/>
          <w:b/>
          <w:bCs/>
          <w:lang w:val="en-US"/>
        </w:rPr>
      </w:pPr>
      <w:r w:rsidRPr="002F7A0C">
        <w:rPr>
          <w:rFonts w:ascii="Courier New" w:hAnsi="Courier New" w:cs="Courier New"/>
          <w:b/>
          <w:bCs/>
          <w:lang w:val="en-US"/>
        </w:rPr>
        <w:t>OR YEAR(date) = [</w:t>
      </w:r>
      <w:proofErr w:type="spellStart"/>
      <w:r w:rsidRPr="002F7A0C">
        <w:rPr>
          <w:rFonts w:ascii="Courier New" w:hAnsi="Courier New" w:cs="Courier New"/>
          <w:b/>
          <w:bCs/>
          <w:lang w:val="en-US"/>
        </w:rPr>
        <w:t>new_year</w:t>
      </w:r>
      <w:proofErr w:type="spellEnd"/>
      <w:r w:rsidRPr="002F7A0C">
        <w:rPr>
          <w:rFonts w:ascii="Courier New" w:hAnsi="Courier New" w:cs="Courier New"/>
          <w:b/>
          <w:bCs/>
          <w:lang w:val="en-US"/>
        </w:rPr>
        <w:t>]</w:t>
      </w:r>
    </w:p>
    <w:p w14:paraId="186B7088" w14:textId="5EFB3865" w:rsidR="00322B44" w:rsidRPr="000D1132" w:rsidRDefault="00322B44" w:rsidP="00322B44">
      <w:pPr>
        <w:pStyle w:val="Heading2"/>
        <w:rPr>
          <w:lang w:val="en-US"/>
        </w:rPr>
      </w:pPr>
      <w:r w:rsidRPr="000D1132">
        <w:rPr>
          <w:lang w:val="en-US"/>
        </w:rPr>
        <w:lastRenderedPageBreak/>
        <w:t>Query E</w:t>
      </w:r>
    </w:p>
    <w:p w14:paraId="706755BC" w14:textId="6DB09A38" w:rsidR="00322B44" w:rsidRPr="000D1132" w:rsidRDefault="00476B9E" w:rsidP="00322B44">
      <w:pPr>
        <w:rPr>
          <w:lang w:val="en-US"/>
        </w:rPr>
      </w:pPr>
      <w:r w:rsidRPr="00476B9E">
        <w:rPr>
          <w:lang w:val="en-US"/>
        </w:rPr>
        <w:drawing>
          <wp:inline distT="0" distB="0" distL="0" distR="0" wp14:anchorId="2B193820" wp14:editId="74B26C2E">
            <wp:extent cx="9701530" cy="4165600"/>
            <wp:effectExtent l="0" t="0" r="0" b="6350"/>
            <wp:docPr id="7134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80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6FAE" w14:textId="4219BEA4" w:rsidR="00322B44" w:rsidRPr="000D1132" w:rsidRDefault="00322B44" w:rsidP="00322B44">
      <w:pPr>
        <w:pStyle w:val="Heading2"/>
        <w:rPr>
          <w:lang w:val="en-US"/>
        </w:rPr>
      </w:pPr>
      <w:r w:rsidRPr="000D1132">
        <w:rPr>
          <w:lang w:val="en-US"/>
        </w:rPr>
        <w:lastRenderedPageBreak/>
        <w:t>Query F</w:t>
      </w:r>
    </w:p>
    <w:p w14:paraId="7C3BE6C0" w14:textId="411369B3" w:rsidR="00322B44" w:rsidRPr="000D1132" w:rsidRDefault="00476B9E" w:rsidP="00322B44">
      <w:pPr>
        <w:rPr>
          <w:lang w:val="en-US"/>
        </w:rPr>
      </w:pPr>
      <w:r w:rsidRPr="00476B9E">
        <w:rPr>
          <w:lang w:val="en-US"/>
        </w:rPr>
        <w:drawing>
          <wp:inline distT="0" distB="0" distL="0" distR="0" wp14:anchorId="20CAC85A" wp14:editId="1E74F3BF">
            <wp:extent cx="8106906" cy="3686689"/>
            <wp:effectExtent l="0" t="0" r="8890" b="9525"/>
            <wp:docPr id="94353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36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0690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4819" w14:textId="396B88F4" w:rsidR="00322B44" w:rsidRPr="000D1132" w:rsidRDefault="00322B44" w:rsidP="00322B44">
      <w:pPr>
        <w:pStyle w:val="Heading2"/>
        <w:rPr>
          <w:lang w:val="en-US"/>
        </w:rPr>
      </w:pPr>
      <w:r w:rsidRPr="000D1132">
        <w:rPr>
          <w:lang w:val="en-US"/>
        </w:rPr>
        <w:lastRenderedPageBreak/>
        <w:t>Query G</w:t>
      </w:r>
    </w:p>
    <w:p w14:paraId="42990ADF" w14:textId="100811C8" w:rsidR="00322B44" w:rsidRPr="000D1132" w:rsidRDefault="00FD4BC6" w:rsidP="00322B44">
      <w:pPr>
        <w:rPr>
          <w:lang w:val="en-US"/>
        </w:rPr>
      </w:pPr>
      <w:r w:rsidRPr="00FD4BC6">
        <w:rPr>
          <w:lang w:val="en-US"/>
        </w:rPr>
        <w:drawing>
          <wp:inline distT="0" distB="0" distL="0" distR="0" wp14:anchorId="209EEC2B" wp14:editId="447253B8">
            <wp:extent cx="9701530" cy="4929505"/>
            <wp:effectExtent l="0" t="0" r="0" b="4445"/>
            <wp:docPr id="188123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31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EEEF" w14:textId="2BC71919" w:rsidR="00322B44" w:rsidRDefault="00322B44" w:rsidP="00322B44">
      <w:pPr>
        <w:pStyle w:val="Heading2"/>
        <w:rPr>
          <w:lang w:val="de-DE"/>
        </w:rPr>
      </w:pPr>
      <w:r w:rsidRPr="0007287C">
        <w:rPr>
          <w:lang w:val="de-DE"/>
        </w:rPr>
        <w:lastRenderedPageBreak/>
        <w:t>Query H</w:t>
      </w:r>
    </w:p>
    <w:p w14:paraId="2B1C8576" w14:textId="74146B67" w:rsidR="00476B9E" w:rsidRDefault="00EF6D0C" w:rsidP="00476B9E">
      <w:pPr>
        <w:rPr>
          <w:lang w:val="de-DE"/>
        </w:rPr>
      </w:pPr>
      <w:r w:rsidRPr="00EF6D0C">
        <w:rPr>
          <w:lang w:val="de-DE"/>
        </w:rPr>
        <w:drawing>
          <wp:inline distT="0" distB="0" distL="0" distR="0" wp14:anchorId="4E69452E" wp14:editId="7DF46B5C">
            <wp:extent cx="9701530" cy="4554220"/>
            <wp:effectExtent l="0" t="0" r="0" b="0"/>
            <wp:docPr id="16186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85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5FDB" w14:textId="1E302B1A" w:rsidR="00F25CC0" w:rsidRDefault="00F25CC0">
      <w:pPr>
        <w:rPr>
          <w:lang w:val="de-DE"/>
        </w:rPr>
      </w:pPr>
      <w:r>
        <w:rPr>
          <w:lang w:val="de-DE"/>
        </w:rPr>
        <w:br w:type="page"/>
      </w:r>
    </w:p>
    <w:p w14:paraId="0845E45C" w14:textId="1F9A6B37" w:rsidR="00476B9E" w:rsidRDefault="00476B9E" w:rsidP="00476B9E">
      <w:pPr>
        <w:pStyle w:val="Heading2"/>
        <w:rPr>
          <w:lang w:val="de-DE"/>
        </w:rPr>
      </w:pPr>
      <w:r w:rsidRPr="0007287C">
        <w:rPr>
          <w:lang w:val="de-DE"/>
        </w:rPr>
        <w:lastRenderedPageBreak/>
        <w:t xml:space="preserve">Query </w:t>
      </w:r>
      <w:r>
        <w:rPr>
          <w:lang w:val="de-DE"/>
        </w:rPr>
        <w:t>I</w:t>
      </w:r>
    </w:p>
    <w:p w14:paraId="33865B05" w14:textId="20A08D8D" w:rsidR="00476B9E" w:rsidRDefault="00F25CC0" w:rsidP="00476B9E">
      <w:pPr>
        <w:rPr>
          <w:lang w:val="de-DE"/>
        </w:rPr>
      </w:pPr>
      <w:r w:rsidRPr="00F25CC0">
        <w:rPr>
          <w:lang w:val="de-DE"/>
        </w:rPr>
        <w:drawing>
          <wp:inline distT="0" distB="0" distL="0" distR="0" wp14:anchorId="4A631C4F" wp14:editId="5741E47B">
            <wp:extent cx="4553585" cy="971686"/>
            <wp:effectExtent l="0" t="0" r="0" b="0"/>
            <wp:docPr id="30593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33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5A89" w14:textId="0C07BC41" w:rsidR="00884788" w:rsidRDefault="00884788" w:rsidP="00476B9E">
      <w:pPr>
        <w:rPr>
          <w:lang w:val="de-DE"/>
        </w:rPr>
      </w:pPr>
      <w:proofErr w:type="spellStart"/>
      <w:r>
        <w:rPr>
          <w:lang w:val="de-DE"/>
        </w:rPr>
        <w:t>Result</w:t>
      </w:r>
      <w:proofErr w:type="spellEnd"/>
      <w:r>
        <w:rPr>
          <w:lang w:val="de-DE"/>
        </w:rPr>
        <w:t>:</w:t>
      </w:r>
    </w:p>
    <w:p w14:paraId="24070BAE" w14:textId="08AD2F51" w:rsidR="00F25CC0" w:rsidRDefault="00F25CC0" w:rsidP="00476B9E">
      <w:pPr>
        <w:rPr>
          <w:lang w:val="de-DE"/>
        </w:rPr>
      </w:pPr>
      <w:r w:rsidRPr="00F25CC0">
        <w:rPr>
          <w:lang w:val="de-DE"/>
        </w:rPr>
        <w:drawing>
          <wp:inline distT="0" distB="0" distL="0" distR="0" wp14:anchorId="76FCF19E" wp14:editId="60CE2744">
            <wp:extent cx="3724795" cy="3429479"/>
            <wp:effectExtent l="0" t="0" r="9525" b="0"/>
            <wp:docPr id="202417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77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0AAD" w14:textId="147035BD" w:rsidR="00F25CC0" w:rsidRDefault="00F25CC0">
      <w:pPr>
        <w:rPr>
          <w:lang w:val="de-DE"/>
        </w:rPr>
      </w:pPr>
      <w:r>
        <w:rPr>
          <w:lang w:val="de-DE"/>
        </w:rPr>
        <w:br w:type="page"/>
      </w:r>
    </w:p>
    <w:p w14:paraId="6BFB346F" w14:textId="1ECD2415" w:rsidR="00476B9E" w:rsidRDefault="00476B9E" w:rsidP="00476B9E">
      <w:pPr>
        <w:pStyle w:val="Heading2"/>
        <w:rPr>
          <w:lang w:val="de-DE"/>
        </w:rPr>
      </w:pPr>
      <w:r w:rsidRPr="0007287C">
        <w:rPr>
          <w:lang w:val="de-DE"/>
        </w:rPr>
        <w:lastRenderedPageBreak/>
        <w:t xml:space="preserve">Query </w:t>
      </w:r>
      <w:r>
        <w:rPr>
          <w:lang w:val="de-DE"/>
        </w:rPr>
        <w:t>J</w:t>
      </w:r>
    </w:p>
    <w:p w14:paraId="4926B10C" w14:textId="17C5CFF7" w:rsidR="00476B9E" w:rsidRDefault="00F25CC0" w:rsidP="00476B9E">
      <w:pPr>
        <w:rPr>
          <w:lang w:val="de-DE"/>
        </w:rPr>
      </w:pPr>
      <w:r w:rsidRPr="00F25CC0">
        <w:rPr>
          <w:lang w:val="de-DE"/>
        </w:rPr>
        <w:drawing>
          <wp:inline distT="0" distB="0" distL="0" distR="0" wp14:anchorId="1AC80482" wp14:editId="0661B789">
            <wp:extent cx="4058216" cy="933580"/>
            <wp:effectExtent l="0" t="0" r="0" b="0"/>
            <wp:docPr id="210143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05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A27F" w14:textId="402C29FB" w:rsidR="007B3900" w:rsidRDefault="007B3900" w:rsidP="00476B9E">
      <w:pPr>
        <w:rPr>
          <w:lang w:val="de-DE"/>
        </w:rPr>
      </w:pPr>
      <w:proofErr w:type="spellStart"/>
      <w:r>
        <w:rPr>
          <w:lang w:val="de-DE"/>
        </w:rPr>
        <w:t>Result</w:t>
      </w:r>
      <w:proofErr w:type="spellEnd"/>
      <w:r>
        <w:rPr>
          <w:lang w:val="de-DE"/>
        </w:rPr>
        <w:t>:</w:t>
      </w:r>
    </w:p>
    <w:p w14:paraId="7E52B4D3" w14:textId="73EB8394" w:rsidR="00F25CC0" w:rsidRDefault="00F25CC0" w:rsidP="00476B9E">
      <w:pPr>
        <w:rPr>
          <w:lang w:val="de-DE"/>
        </w:rPr>
      </w:pPr>
      <w:r w:rsidRPr="00F25CC0">
        <w:rPr>
          <w:lang w:val="de-DE"/>
        </w:rPr>
        <w:drawing>
          <wp:inline distT="0" distB="0" distL="0" distR="0" wp14:anchorId="3AEC6AD4" wp14:editId="1ACB0A74">
            <wp:extent cx="7811590" cy="3429479"/>
            <wp:effectExtent l="0" t="0" r="0" b="0"/>
            <wp:docPr id="161436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691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1159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B502" w14:textId="77777777" w:rsidR="00F25CC0" w:rsidRDefault="00F25CC0">
      <w:pPr>
        <w:rPr>
          <w:lang w:val="de-DE"/>
        </w:rPr>
      </w:pPr>
      <w:r>
        <w:rPr>
          <w:lang w:val="de-DE"/>
        </w:rPr>
        <w:br w:type="page"/>
      </w:r>
    </w:p>
    <w:p w14:paraId="0A3C1464" w14:textId="784B4C3F" w:rsidR="00476B9E" w:rsidRDefault="00476B9E" w:rsidP="00476B9E">
      <w:pPr>
        <w:pStyle w:val="Heading2"/>
        <w:rPr>
          <w:lang w:val="de-DE"/>
        </w:rPr>
      </w:pPr>
      <w:r w:rsidRPr="0007287C">
        <w:rPr>
          <w:lang w:val="de-DE"/>
        </w:rPr>
        <w:lastRenderedPageBreak/>
        <w:t xml:space="preserve">Query </w:t>
      </w:r>
      <w:r>
        <w:rPr>
          <w:lang w:val="de-DE"/>
        </w:rPr>
        <w:t>K</w:t>
      </w:r>
    </w:p>
    <w:p w14:paraId="1CC2C5E0" w14:textId="76B12797" w:rsidR="00F25CC0" w:rsidRPr="00F25CC0" w:rsidRDefault="00F25CC0" w:rsidP="00F25CC0">
      <w:pPr>
        <w:rPr>
          <w:lang w:val="de-DE"/>
        </w:rPr>
      </w:pPr>
      <w:r>
        <w:rPr>
          <w:lang w:val="de-DE"/>
        </w:rPr>
        <w:t xml:space="preserve">Add </w:t>
      </w:r>
      <w:proofErr w:type="spellStart"/>
      <w:r>
        <w:rPr>
          <w:lang w:val="de-DE"/>
        </w:rPr>
        <w:t>new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doctors</w:t>
      </w:r>
      <w:proofErr w:type="spellEnd"/>
    </w:p>
    <w:p w14:paraId="7FEA6510" w14:textId="4DC67D70" w:rsidR="0007287C" w:rsidRDefault="00F25CC0" w:rsidP="00436585">
      <w:pPr>
        <w:rPr>
          <w:lang w:val="de-DE"/>
        </w:rPr>
      </w:pPr>
      <w:r w:rsidRPr="00F25CC0">
        <w:rPr>
          <w:lang w:val="de-DE"/>
        </w:rPr>
        <w:drawing>
          <wp:inline distT="0" distB="0" distL="0" distR="0" wp14:anchorId="52C70B4D" wp14:editId="39096C1B">
            <wp:extent cx="5258534" cy="971686"/>
            <wp:effectExtent l="0" t="0" r="0" b="0"/>
            <wp:docPr id="18806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23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9879" w14:textId="751AA461" w:rsidR="00F9371C" w:rsidRDefault="00F9371C" w:rsidP="00436585">
      <w:pPr>
        <w:rPr>
          <w:lang w:val="de-DE"/>
        </w:rPr>
      </w:pPr>
      <w:proofErr w:type="spellStart"/>
      <w:r>
        <w:rPr>
          <w:lang w:val="de-DE"/>
        </w:rPr>
        <w:t>REsult</w:t>
      </w:r>
      <w:proofErr w:type="spellEnd"/>
      <w:r>
        <w:rPr>
          <w:lang w:val="de-DE"/>
        </w:rPr>
        <w:t>:</w:t>
      </w:r>
    </w:p>
    <w:p w14:paraId="5E8D5E5D" w14:textId="706A07AC" w:rsidR="00F9371C" w:rsidRDefault="00F25CC0" w:rsidP="00436585">
      <w:pPr>
        <w:rPr>
          <w:lang w:val="de-DE"/>
        </w:rPr>
      </w:pPr>
      <w:r w:rsidRPr="00F25CC0">
        <w:rPr>
          <w:lang w:val="de-DE"/>
        </w:rPr>
        <w:drawing>
          <wp:inline distT="0" distB="0" distL="0" distR="0" wp14:anchorId="7C7820A6" wp14:editId="278974D2">
            <wp:extent cx="4944165" cy="3210373"/>
            <wp:effectExtent l="0" t="0" r="8890" b="9525"/>
            <wp:docPr id="39548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854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6B62" w14:textId="0F5AFFF4" w:rsidR="00F25CC0" w:rsidRDefault="00F25CC0">
      <w:pPr>
        <w:rPr>
          <w:lang w:val="de-DE"/>
        </w:rPr>
      </w:pPr>
      <w:r>
        <w:rPr>
          <w:lang w:val="de-DE"/>
        </w:rPr>
        <w:br w:type="page"/>
      </w:r>
    </w:p>
    <w:p w14:paraId="3119F474" w14:textId="2627B6F3" w:rsidR="00F25CC0" w:rsidRDefault="00F25CC0" w:rsidP="00436585">
      <w:pPr>
        <w:rPr>
          <w:lang w:val="de-DE"/>
        </w:rPr>
      </w:pPr>
      <w:r>
        <w:rPr>
          <w:lang w:val="de-DE"/>
        </w:rPr>
        <w:lastRenderedPageBreak/>
        <w:t xml:space="preserve">Remove </w:t>
      </w:r>
      <w:proofErr w:type="spellStart"/>
      <w:r>
        <w:rPr>
          <w:lang w:val="de-DE"/>
        </w:rPr>
        <w:t>those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doctors</w:t>
      </w:r>
      <w:proofErr w:type="spellEnd"/>
    </w:p>
    <w:p w14:paraId="5C530DCD" w14:textId="7039ADEE" w:rsidR="00F25CC0" w:rsidRDefault="00B2331F" w:rsidP="00436585">
      <w:pPr>
        <w:rPr>
          <w:lang w:val="de-DE"/>
        </w:rPr>
      </w:pPr>
      <w:r w:rsidRPr="00B2331F">
        <w:rPr>
          <w:lang w:val="de-DE"/>
        </w:rPr>
        <w:drawing>
          <wp:inline distT="0" distB="0" distL="0" distR="0" wp14:anchorId="6FD26BC2" wp14:editId="767CEBAE">
            <wp:extent cx="5887272" cy="1533739"/>
            <wp:effectExtent l="0" t="0" r="0" b="9525"/>
            <wp:docPr id="208434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9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2561" w14:textId="4B4747ED" w:rsidR="00F9371C" w:rsidRDefault="00F9371C" w:rsidP="00436585">
      <w:pPr>
        <w:rPr>
          <w:lang w:val="de-DE"/>
        </w:rPr>
      </w:pPr>
      <w:proofErr w:type="spellStart"/>
      <w:r>
        <w:rPr>
          <w:lang w:val="de-DE"/>
        </w:rPr>
        <w:t>Result</w:t>
      </w:r>
      <w:proofErr w:type="spellEnd"/>
      <w:r>
        <w:rPr>
          <w:lang w:val="de-DE"/>
        </w:rPr>
        <w:t>:</w:t>
      </w:r>
    </w:p>
    <w:p w14:paraId="04481D8B" w14:textId="6CC776FC" w:rsidR="00B2331F" w:rsidRPr="0007287C" w:rsidRDefault="00B2331F" w:rsidP="00436585">
      <w:pPr>
        <w:rPr>
          <w:lang w:val="de-DE"/>
        </w:rPr>
      </w:pPr>
      <w:r w:rsidRPr="00B2331F">
        <w:rPr>
          <w:lang w:val="de-DE"/>
        </w:rPr>
        <w:drawing>
          <wp:inline distT="0" distB="0" distL="0" distR="0" wp14:anchorId="3B2C879A" wp14:editId="365AE1B5">
            <wp:extent cx="3600953" cy="2715004"/>
            <wp:effectExtent l="0" t="0" r="0" b="9525"/>
            <wp:docPr id="15189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9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31F" w:rsidRPr="0007287C" w:rsidSect="006B2D1F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6838" w:h="11906" w:orient="landscape"/>
      <w:pgMar w:top="993" w:right="851" w:bottom="709" w:left="709" w:header="426" w:footer="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6A86" w14:textId="77777777" w:rsidR="00EB624D" w:rsidRDefault="00EB624D" w:rsidP="00436585">
      <w:pPr>
        <w:spacing w:after="0" w:line="240" w:lineRule="auto"/>
      </w:pPr>
      <w:r>
        <w:separator/>
      </w:r>
    </w:p>
  </w:endnote>
  <w:endnote w:type="continuationSeparator" w:id="0">
    <w:p w14:paraId="2B114049" w14:textId="77777777" w:rsidR="00EB624D" w:rsidRDefault="00EB624D" w:rsidP="00436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E9025" w14:textId="77777777" w:rsidR="00B37F11" w:rsidRDefault="00B37F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75E00" w14:textId="7301E940" w:rsidR="00436585" w:rsidRPr="008336EF" w:rsidRDefault="00FA18AB" w:rsidP="008336EF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</w:pPr>
    <w:r>
      <w:t>LAM</w:t>
    </w:r>
    <w:r w:rsidR="00436585">
      <w:tab/>
    </w:r>
    <w:r w:rsidR="002D55DE">
      <w:t xml:space="preserve">Date: </w:t>
    </w:r>
    <w:r w:rsidR="00CB7009">
      <w:t>22</w:t>
    </w:r>
    <w:r w:rsidR="00B37F11">
      <w:t>/01/2026</w:t>
    </w:r>
    <w:r w:rsidR="00436585">
      <w:tab/>
    </w:r>
    <w:r w:rsidR="00436585" w:rsidRPr="008336EF">
      <w:fldChar w:fldCharType="begin"/>
    </w:r>
    <w:r w:rsidR="00436585" w:rsidRPr="008336EF">
      <w:instrText xml:space="preserve"> PAGE  \* Arabic  \* MERGEFORMAT </w:instrText>
    </w:r>
    <w:r w:rsidR="00436585" w:rsidRPr="008336EF">
      <w:fldChar w:fldCharType="separate"/>
    </w:r>
    <w:r w:rsidR="00436585" w:rsidRPr="008336EF">
      <w:rPr>
        <w:noProof/>
      </w:rPr>
      <w:t>1</w:t>
    </w:r>
    <w:r w:rsidR="00436585" w:rsidRPr="008336EF">
      <w:fldChar w:fldCharType="end"/>
    </w:r>
    <w:r w:rsidR="00436585" w:rsidRPr="008336EF">
      <w:t xml:space="preserve"> / </w:t>
    </w:r>
    <w:fldSimple w:instr=" NUMPAGES  \* Arabic  \* MERGEFORMAT ">
      <w:r w:rsidR="00436585" w:rsidRPr="008336EF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F4E1" w14:textId="77777777" w:rsidR="00B37F11" w:rsidRDefault="00B37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87695" w14:textId="77777777" w:rsidR="00EB624D" w:rsidRDefault="00EB624D" w:rsidP="00436585">
      <w:pPr>
        <w:spacing w:after="0" w:line="240" w:lineRule="auto"/>
      </w:pPr>
      <w:r>
        <w:separator/>
      </w:r>
    </w:p>
  </w:footnote>
  <w:footnote w:type="continuationSeparator" w:id="0">
    <w:p w14:paraId="275B4465" w14:textId="77777777" w:rsidR="00EB624D" w:rsidRDefault="00EB624D" w:rsidP="00436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1DF8" w14:textId="77777777" w:rsidR="00B37F11" w:rsidRDefault="00B37F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86C8" w14:textId="113817FD" w:rsidR="00436585" w:rsidRPr="00436585" w:rsidRDefault="002E11C1" w:rsidP="008336EF">
    <w:pPr>
      <w:pStyle w:val="Header"/>
      <w:pBdr>
        <w:bottom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  <w:rPr>
        <w:lang w:val="fr-FR"/>
      </w:rPr>
    </w:pPr>
    <w:r w:rsidRPr="002E11C1">
      <w:rPr>
        <w:lang w:val="fr-LU"/>
      </w:rPr>
      <w:t>1</w:t>
    </w:r>
    <w:r w:rsidR="00436585" w:rsidRPr="00436585">
      <w:rPr>
        <w:lang w:val="fr-FR"/>
      </w:rPr>
      <w:t>CI</w:t>
    </w:r>
    <w:r w:rsidR="002D55DE">
      <w:rPr>
        <w:lang w:val="fr-FR"/>
      </w:rPr>
      <w:t xml:space="preserve">, Nom : </w:t>
    </w:r>
    <w:r w:rsidR="00B37F11">
      <w:rPr>
        <w:lang w:val="fr-FR"/>
      </w:rPr>
      <w:t>Marmann</w:t>
    </w:r>
    <w:r w:rsidR="002D55DE">
      <w:rPr>
        <w:lang w:val="fr-FR"/>
      </w:rPr>
      <w:t xml:space="preserve"> Prénom : </w:t>
    </w:r>
    <w:r w:rsidR="00B37F11">
      <w:rPr>
        <w:lang w:val="fr-FR"/>
      </w:rPr>
      <w:t>Nicolas</w:t>
    </w:r>
    <w:r w:rsidR="00436585" w:rsidRPr="00436585">
      <w:rPr>
        <w:lang w:val="fr-FR"/>
      </w:rPr>
      <w:tab/>
      <w:t>AMINF</w:t>
    </w:r>
    <w:r w:rsidR="00436585" w:rsidRPr="00436585">
      <w:rPr>
        <w:lang w:val="fr-FR"/>
      </w:rPr>
      <w:tab/>
    </w:r>
    <w:r w:rsidR="00436585">
      <w:rPr>
        <w:lang w:val="fr-FR"/>
      </w:rPr>
      <w:t>Devoir en classe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7AC7" w14:textId="77777777" w:rsidR="00B37F11" w:rsidRDefault="00B37F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82"/>
    <w:rsid w:val="000120F8"/>
    <w:rsid w:val="00022070"/>
    <w:rsid w:val="000232A1"/>
    <w:rsid w:val="00034039"/>
    <w:rsid w:val="0007287C"/>
    <w:rsid w:val="000D1132"/>
    <w:rsid w:val="001C69F0"/>
    <w:rsid w:val="002054C1"/>
    <w:rsid w:val="002A5CA7"/>
    <w:rsid w:val="002D55DE"/>
    <w:rsid w:val="002E11C1"/>
    <w:rsid w:val="002F7A0C"/>
    <w:rsid w:val="00322B44"/>
    <w:rsid w:val="00385050"/>
    <w:rsid w:val="00436585"/>
    <w:rsid w:val="00476B9E"/>
    <w:rsid w:val="005276F7"/>
    <w:rsid w:val="005A2AC2"/>
    <w:rsid w:val="005F3D21"/>
    <w:rsid w:val="006532B8"/>
    <w:rsid w:val="006B2D1F"/>
    <w:rsid w:val="006D4D80"/>
    <w:rsid w:val="007A69F5"/>
    <w:rsid w:val="007B3900"/>
    <w:rsid w:val="008336EF"/>
    <w:rsid w:val="00861B09"/>
    <w:rsid w:val="00884788"/>
    <w:rsid w:val="008C49FE"/>
    <w:rsid w:val="008F35BA"/>
    <w:rsid w:val="00914BFB"/>
    <w:rsid w:val="00A5580D"/>
    <w:rsid w:val="00AB47D5"/>
    <w:rsid w:val="00B2331F"/>
    <w:rsid w:val="00B37F11"/>
    <w:rsid w:val="00B4274E"/>
    <w:rsid w:val="00B53AF8"/>
    <w:rsid w:val="00B753CA"/>
    <w:rsid w:val="00BA7A3B"/>
    <w:rsid w:val="00BB6E82"/>
    <w:rsid w:val="00CB7009"/>
    <w:rsid w:val="00D05176"/>
    <w:rsid w:val="00E2081C"/>
    <w:rsid w:val="00E52EBB"/>
    <w:rsid w:val="00EB624D"/>
    <w:rsid w:val="00ED5C3B"/>
    <w:rsid w:val="00EF6D0C"/>
    <w:rsid w:val="00F25CC0"/>
    <w:rsid w:val="00F70CE0"/>
    <w:rsid w:val="00F9371C"/>
    <w:rsid w:val="00FA18AB"/>
    <w:rsid w:val="00FD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35F77"/>
  <w15:chartTrackingRefBased/>
  <w15:docId w15:val="{A0FC275B-0227-44EA-8869-B53CD659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585"/>
  </w:style>
  <w:style w:type="paragraph" w:styleId="Footer">
    <w:name w:val="footer"/>
    <w:basedOn w:val="Normal"/>
    <w:link w:val="Foot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585"/>
  </w:style>
  <w:style w:type="character" w:customStyle="1" w:styleId="Heading1Char">
    <w:name w:val="Heading 1 Char"/>
    <w:basedOn w:val="DefaultParagraphFont"/>
    <w:link w:val="Heading1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OneDrive%20-%20365education\Documents\LAM\1re\AMINF\TemplateReponsesLA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580C14FCC4242A828DB140F93EFDE" ma:contentTypeVersion="9" ma:contentTypeDescription="Create a new document." ma:contentTypeScope="" ma:versionID="88db106876daa52d6397061b80532c4b">
  <xsd:schema xmlns:xsd="http://www.w3.org/2001/XMLSchema" xmlns:xs="http://www.w3.org/2001/XMLSchema" xmlns:p="http://schemas.microsoft.com/office/2006/metadata/properties" xmlns:ns2="17c8728d-b2c8-4e15-8129-045e61e6dbeb" xmlns:ns3="ae7150ff-674b-440f-be31-d2647ed3fec5" targetNamespace="http://schemas.microsoft.com/office/2006/metadata/properties" ma:root="true" ma:fieldsID="78a312e8908cbcf568dce4aba1476b7d" ns2:_="" ns3:_="">
    <xsd:import namespace="17c8728d-b2c8-4e15-8129-045e61e6dbeb"/>
    <xsd:import namespace="ae7150ff-674b-440f-be31-d2647ed3fe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728d-b2c8-4e15-8129-045e61e6d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150ff-674b-440f-be31-d2647ed3fec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D8228985-1E25-4280-8988-F93EB49CF4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4FB0D8-948C-4908-8D2C-AC0F61EF4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728d-b2c8-4e15-8129-045e61e6dbeb"/>
    <ds:schemaRef ds:uri="ae7150ff-674b-440f-be31-d2647ed3fe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A01ABF-4903-4D08-B991-9521908196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052B50A-B03E-4849-958D-6A01D9044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TemplateReponsesLAM.dotx</Template>
  <TotalTime>308</TotalTime>
  <Pages>15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Marmann</dc:creator>
  <cp:keywords/>
  <dc:description/>
  <cp:lastModifiedBy>Nicolas Marmann</cp:lastModifiedBy>
  <cp:revision>21</cp:revision>
  <dcterms:created xsi:type="dcterms:W3CDTF">2026-01-15T09:07:00Z</dcterms:created>
  <dcterms:modified xsi:type="dcterms:W3CDTF">2026-01-25T13:36:00Z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0x010100F1B580C14FCC4242A828DB140F93EFDE</vt:lpwstr>
  </property>
</Properties>
</file>