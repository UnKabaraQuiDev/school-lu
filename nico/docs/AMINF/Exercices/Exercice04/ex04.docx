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08457" w14:textId="73FDF090" w:rsidR="00436585" w:rsidRDefault="00436585" w:rsidP="00436585">
      <w:pPr>
        <w:pStyle w:val="Heading1"/>
        <w:rPr>
          <w:lang w:val="en-US"/>
        </w:rPr>
      </w:pPr>
      <w:r w:rsidRPr="00CF48D5">
        <w:rPr>
          <w:lang w:val="en-US"/>
        </w:rPr>
        <w:t xml:space="preserve">Question </w:t>
      </w:r>
      <w:r w:rsidR="00A40588" w:rsidRPr="00CF48D5">
        <w:rPr>
          <w:lang w:val="en-US"/>
        </w:rPr>
        <w:t>1</w:t>
      </w:r>
      <w:r w:rsidRPr="00CF48D5">
        <w:rPr>
          <w:lang w:val="en-US"/>
        </w:rPr>
        <w:t>:</w:t>
      </w:r>
    </w:p>
    <w:p w14:paraId="2731FFF2" w14:textId="56B8E433" w:rsidR="00CF48D5" w:rsidRDefault="00CF48D5" w:rsidP="00CF48D5">
      <w:pPr>
        <w:rPr>
          <w:lang w:val="en-US"/>
        </w:rPr>
      </w:pPr>
      <w:r w:rsidRPr="00CF48D5">
        <w:rPr>
          <w:lang w:val="en-US"/>
        </w:rPr>
        <w:drawing>
          <wp:inline distT="0" distB="0" distL="0" distR="0" wp14:anchorId="0E175FEF" wp14:editId="31C7FA6A">
            <wp:extent cx="3381847" cy="600159"/>
            <wp:effectExtent l="0" t="0" r="0" b="9525"/>
            <wp:docPr id="48496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656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9FC22" w14:textId="793AD644" w:rsidR="00CF48D5" w:rsidRPr="00CF48D5" w:rsidRDefault="00CF48D5" w:rsidP="00CF48D5">
      <w:pPr>
        <w:rPr>
          <w:lang w:val="en-US"/>
        </w:rPr>
      </w:pPr>
      <w:r w:rsidRPr="00CF48D5">
        <w:rPr>
          <w:lang w:val="en-US"/>
        </w:rPr>
        <w:drawing>
          <wp:inline distT="0" distB="0" distL="0" distR="0" wp14:anchorId="613AE610" wp14:editId="2B98DB4A">
            <wp:extent cx="1438476" cy="905001"/>
            <wp:effectExtent l="0" t="0" r="9525" b="9525"/>
            <wp:docPr id="72782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20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AECCC" w14:textId="3C81DA28" w:rsidR="00A40588" w:rsidRDefault="00A40588" w:rsidP="00A40588">
      <w:pPr>
        <w:pStyle w:val="Heading1"/>
        <w:rPr>
          <w:lang w:val="fr-FR"/>
        </w:rPr>
      </w:pPr>
      <w:r>
        <w:rPr>
          <w:lang w:val="fr-FR"/>
        </w:rPr>
        <w:t>Question 2:</w:t>
      </w:r>
    </w:p>
    <w:p w14:paraId="794A9818" w14:textId="1A57F0C3" w:rsidR="00CF48D5" w:rsidRDefault="00CF48D5" w:rsidP="00CF48D5">
      <w:pPr>
        <w:rPr>
          <w:lang w:val="fr-FR"/>
        </w:rPr>
      </w:pPr>
      <w:r w:rsidRPr="00CF48D5">
        <w:rPr>
          <w:lang w:val="fr-FR"/>
        </w:rPr>
        <w:drawing>
          <wp:inline distT="0" distB="0" distL="0" distR="0" wp14:anchorId="3ABC2B14" wp14:editId="5FCD7E9F">
            <wp:extent cx="3362794" cy="476316"/>
            <wp:effectExtent l="0" t="0" r="9525" b="0"/>
            <wp:docPr id="26121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12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C58F" w14:textId="206679E9" w:rsidR="00CF48D5" w:rsidRPr="00CF48D5" w:rsidRDefault="00CF48D5" w:rsidP="00CF48D5">
      <w:pPr>
        <w:rPr>
          <w:lang w:val="fr-FR"/>
        </w:rPr>
      </w:pPr>
      <w:r w:rsidRPr="00CF48D5">
        <w:rPr>
          <w:lang w:val="fr-FR"/>
        </w:rPr>
        <w:drawing>
          <wp:inline distT="0" distB="0" distL="0" distR="0" wp14:anchorId="165FAF12" wp14:editId="6FCC0DB1">
            <wp:extent cx="1371791" cy="828791"/>
            <wp:effectExtent l="0" t="0" r="0" b="9525"/>
            <wp:docPr id="187683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32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EE10" w14:textId="2A054A91" w:rsidR="00A40588" w:rsidRPr="00465CD5" w:rsidRDefault="00A40588" w:rsidP="00A40588">
      <w:pPr>
        <w:pStyle w:val="Heading1"/>
        <w:rPr>
          <w:lang w:val="en-US"/>
        </w:rPr>
      </w:pPr>
      <w:r w:rsidRPr="00465CD5">
        <w:rPr>
          <w:lang w:val="en-US"/>
        </w:rPr>
        <w:t>Question 3:</w:t>
      </w:r>
    </w:p>
    <w:p w14:paraId="4328ED57" w14:textId="19A61E1A" w:rsidR="00A40588" w:rsidRDefault="00CF48D5" w:rsidP="00436585">
      <w:pPr>
        <w:rPr>
          <w:lang w:val="en-US"/>
        </w:rPr>
      </w:pPr>
      <w:r w:rsidRPr="00CF48D5">
        <w:rPr>
          <w:lang w:val="en-US"/>
        </w:rPr>
        <w:drawing>
          <wp:inline distT="0" distB="0" distL="0" distR="0" wp14:anchorId="14DD97E0" wp14:editId="14182A58">
            <wp:extent cx="4505954" cy="666843"/>
            <wp:effectExtent l="0" t="0" r="9525" b="0"/>
            <wp:docPr id="166330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056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A5CC" w14:textId="0014AB22" w:rsidR="00465CD5" w:rsidRDefault="00CF48D5" w:rsidP="00436585">
      <w:pPr>
        <w:rPr>
          <w:lang w:val="en-US"/>
        </w:rPr>
      </w:pPr>
      <w:r w:rsidRPr="00CF48D5">
        <w:rPr>
          <w:lang w:val="en-US"/>
        </w:rPr>
        <w:drawing>
          <wp:inline distT="0" distB="0" distL="0" distR="0" wp14:anchorId="33F5E4D6" wp14:editId="7B58A308">
            <wp:extent cx="2067213" cy="933580"/>
            <wp:effectExtent l="0" t="0" r="9525" b="0"/>
            <wp:docPr id="21963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385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B6AB" w14:textId="73103655" w:rsidR="00A40588" w:rsidRDefault="00A40588" w:rsidP="00A40588">
      <w:pPr>
        <w:pStyle w:val="Heading1"/>
        <w:rPr>
          <w:lang w:val="fr-FR"/>
        </w:rPr>
      </w:pPr>
      <w:r>
        <w:rPr>
          <w:lang w:val="fr-FR"/>
        </w:rPr>
        <w:lastRenderedPageBreak/>
        <w:t>Question 4:</w:t>
      </w:r>
    </w:p>
    <w:p w14:paraId="4F2488BE" w14:textId="3ECB4847" w:rsidR="00A40588" w:rsidRDefault="00A40588" w:rsidP="00436585">
      <w:pPr>
        <w:rPr>
          <w:lang w:val="fr-FR"/>
        </w:rPr>
      </w:pPr>
    </w:p>
    <w:p w14:paraId="7CBA0BC0" w14:textId="1CEC5F01" w:rsidR="00465CD5" w:rsidRDefault="00465CD5" w:rsidP="00436585">
      <w:pPr>
        <w:rPr>
          <w:lang w:val="fr-FR"/>
        </w:rPr>
      </w:pPr>
    </w:p>
    <w:p w14:paraId="60CEA299" w14:textId="6026D9C1" w:rsidR="00A40588" w:rsidRDefault="00A40588" w:rsidP="00A40588">
      <w:pPr>
        <w:pStyle w:val="Heading1"/>
        <w:rPr>
          <w:lang w:val="fr-FR"/>
        </w:rPr>
      </w:pPr>
      <w:r>
        <w:rPr>
          <w:lang w:val="fr-FR"/>
        </w:rPr>
        <w:t>Question 5:</w:t>
      </w:r>
    </w:p>
    <w:p w14:paraId="431A3E23" w14:textId="33056FA6" w:rsidR="00A40588" w:rsidRDefault="00A40588" w:rsidP="00436585">
      <w:pPr>
        <w:rPr>
          <w:lang w:val="fr-FR"/>
        </w:rPr>
      </w:pPr>
    </w:p>
    <w:p w14:paraId="191349ED" w14:textId="7298F550" w:rsidR="00465CD5" w:rsidRDefault="00465CD5" w:rsidP="00436585">
      <w:pPr>
        <w:rPr>
          <w:lang w:val="fr-FR"/>
        </w:rPr>
      </w:pPr>
    </w:p>
    <w:p w14:paraId="17C05B22" w14:textId="4395CEAE" w:rsidR="00A40588" w:rsidRDefault="00A40588" w:rsidP="00A40588">
      <w:pPr>
        <w:pStyle w:val="Heading1"/>
        <w:rPr>
          <w:lang w:val="fr-FR"/>
        </w:rPr>
      </w:pPr>
      <w:r>
        <w:rPr>
          <w:lang w:val="fr-FR"/>
        </w:rPr>
        <w:t>Question 6:</w:t>
      </w:r>
    </w:p>
    <w:p w14:paraId="6B8CE880" w14:textId="7107FF3C" w:rsidR="00A40588" w:rsidRDefault="00A40588" w:rsidP="00436585">
      <w:pPr>
        <w:rPr>
          <w:lang w:val="fr-FR"/>
        </w:rPr>
      </w:pPr>
    </w:p>
    <w:p w14:paraId="0407E7D9" w14:textId="5AD7A6B1" w:rsidR="0039169F" w:rsidRDefault="0039169F" w:rsidP="00436585">
      <w:pPr>
        <w:rPr>
          <w:lang w:val="fr-FR"/>
        </w:rPr>
      </w:pPr>
    </w:p>
    <w:p w14:paraId="54A1D702" w14:textId="19860D60" w:rsidR="00A40588" w:rsidRDefault="00A40588" w:rsidP="00A40588">
      <w:pPr>
        <w:pStyle w:val="Heading1"/>
        <w:rPr>
          <w:lang w:val="fr-FR"/>
        </w:rPr>
      </w:pPr>
      <w:r>
        <w:rPr>
          <w:lang w:val="fr-FR"/>
        </w:rPr>
        <w:t>Question 7:</w:t>
      </w:r>
    </w:p>
    <w:p w14:paraId="45D21DDB" w14:textId="1E22C4EC" w:rsidR="00A40588" w:rsidRDefault="00A40588" w:rsidP="00436585">
      <w:pPr>
        <w:rPr>
          <w:lang w:val="fr-FR"/>
        </w:rPr>
      </w:pPr>
    </w:p>
    <w:p w14:paraId="5318220B" w14:textId="36E94570" w:rsidR="0039169F" w:rsidRPr="00436585" w:rsidRDefault="0039169F" w:rsidP="00436585">
      <w:pPr>
        <w:rPr>
          <w:lang w:val="fr-FR"/>
        </w:rPr>
      </w:pPr>
    </w:p>
    <w:sectPr w:rsidR="0039169F" w:rsidRPr="00436585" w:rsidSect="006B2D1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6838" w:h="11906" w:orient="landscape"/>
      <w:pgMar w:top="993" w:right="851" w:bottom="709" w:left="709" w:header="426" w:footer="3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A09A4" w14:textId="77777777" w:rsidR="00661E0C" w:rsidRDefault="00661E0C" w:rsidP="00436585">
      <w:pPr>
        <w:spacing w:after="0" w:line="240" w:lineRule="auto"/>
      </w:pPr>
      <w:r>
        <w:separator/>
      </w:r>
    </w:p>
  </w:endnote>
  <w:endnote w:type="continuationSeparator" w:id="0">
    <w:p w14:paraId="4C9CD4A4" w14:textId="77777777" w:rsidR="00661E0C" w:rsidRDefault="00661E0C" w:rsidP="004365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13131" w14:textId="77777777" w:rsidR="00A40588" w:rsidRDefault="00A405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BAD08" w14:textId="0C0CEB37" w:rsidR="00436585" w:rsidRPr="008336EF" w:rsidRDefault="00FA18AB" w:rsidP="008336EF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7655"/>
        <w:tab w:val="right" w:pos="15278"/>
      </w:tabs>
    </w:pPr>
    <w:r>
      <w:t>LAM</w:t>
    </w:r>
    <w:r w:rsidR="00436585">
      <w:tab/>
    </w:r>
    <w:r w:rsidR="002D55DE">
      <w:t xml:space="preserve">Date: </w:t>
    </w:r>
    <w:r w:rsidR="00A40588">
      <w:t>10.11.2025</w:t>
    </w:r>
    <w:r w:rsidR="00436585">
      <w:tab/>
    </w:r>
    <w:r w:rsidR="00436585" w:rsidRPr="008336EF">
      <w:fldChar w:fldCharType="begin"/>
    </w:r>
    <w:r w:rsidR="00436585" w:rsidRPr="008336EF">
      <w:instrText xml:space="preserve"> PAGE  \* Arabic  \* MERGEFORMAT </w:instrText>
    </w:r>
    <w:r w:rsidR="00436585" w:rsidRPr="008336EF">
      <w:fldChar w:fldCharType="separate"/>
    </w:r>
    <w:r w:rsidR="00436585" w:rsidRPr="008336EF">
      <w:rPr>
        <w:noProof/>
      </w:rPr>
      <w:t>1</w:t>
    </w:r>
    <w:r w:rsidR="00436585" w:rsidRPr="008336EF">
      <w:fldChar w:fldCharType="end"/>
    </w:r>
    <w:r w:rsidR="00436585" w:rsidRPr="008336EF">
      <w:t xml:space="preserve"> / </w:t>
    </w:r>
    <w:fldSimple w:instr=" NUMPAGES  \* Arabic  \* MERGEFORMAT ">
      <w:r w:rsidR="00436585" w:rsidRPr="008336EF"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B580D" w14:textId="77777777" w:rsidR="00A40588" w:rsidRDefault="00A405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F4DB0" w14:textId="77777777" w:rsidR="00661E0C" w:rsidRDefault="00661E0C" w:rsidP="00436585">
      <w:pPr>
        <w:spacing w:after="0" w:line="240" w:lineRule="auto"/>
      </w:pPr>
      <w:r>
        <w:separator/>
      </w:r>
    </w:p>
  </w:footnote>
  <w:footnote w:type="continuationSeparator" w:id="0">
    <w:p w14:paraId="6B725C1E" w14:textId="77777777" w:rsidR="00661E0C" w:rsidRDefault="00661E0C" w:rsidP="004365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6B958" w14:textId="77777777" w:rsidR="00A40588" w:rsidRDefault="00A405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E665F" w14:textId="630F19BA" w:rsidR="00436585" w:rsidRPr="00436585" w:rsidRDefault="002E11C1" w:rsidP="008336EF">
    <w:pPr>
      <w:pStyle w:val="Header"/>
      <w:pBdr>
        <w:bottom w:val="single" w:sz="4" w:space="1" w:color="auto"/>
      </w:pBdr>
      <w:tabs>
        <w:tab w:val="clear" w:pos="4513"/>
        <w:tab w:val="clear" w:pos="9026"/>
        <w:tab w:val="center" w:pos="7655"/>
        <w:tab w:val="right" w:pos="15278"/>
      </w:tabs>
      <w:rPr>
        <w:lang w:val="fr-FR"/>
      </w:rPr>
    </w:pPr>
    <w:r w:rsidRPr="002E11C1">
      <w:rPr>
        <w:lang w:val="fr-LU"/>
      </w:rPr>
      <w:t>1</w:t>
    </w:r>
    <w:r w:rsidR="00436585" w:rsidRPr="00436585">
      <w:rPr>
        <w:lang w:val="fr-FR"/>
      </w:rPr>
      <w:t>CI</w:t>
    </w:r>
    <w:r w:rsidR="002D55DE">
      <w:rPr>
        <w:lang w:val="fr-FR"/>
      </w:rPr>
      <w:t xml:space="preserve">, Nom : </w:t>
    </w:r>
    <w:r w:rsidR="00A40588">
      <w:rPr>
        <w:lang w:val="fr-FR"/>
      </w:rPr>
      <w:t>Marmann</w:t>
    </w:r>
    <w:r w:rsidR="002D55DE">
      <w:rPr>
        <w:lang w:val="fr-FR"/>
      </w:rPr>
      <w:t xml:space="preserve"> Prénom : </w:t>
    </w:r>
    <w:r w:rsidR="00A40588">
      <w:rPr>
        <w:lang w:val="fr-FR"/>
      </w:rPr>
      <w:t>Nicolas</w:t>
    </w:r>
    <w:r w:rsidR="00436585" w:rsidRPr="00436585">
      <w:rPr>
        <w:lang w:val="fr-FR"/>
      </w:rPr>
      <w:tab/>
      <w:t>AMINF</w:t>
    </w:r>
    <w:r w:rsidR="00436585" w:rsidRPr="00436585">
      <w:rPr>
        <w:lang w:val="fr-FR"/>
      </w:rPr>
      <w:tab/>
    </w:r>
    <w:r w:rsidR="00436585">
      <w:rPr>
        <w:lang w:val="fr-FR"/>
      </w:rPr>
      <w:t>Devoir en classe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BA92F" w14:textId="77777777" w:rsidR="00A40588" w:rsidRDefault="00A40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E29A2"/>
    <w:multiLevelType w:val="hybridMultilevel"/>
    <w:tmpl w:val="05AACB60"/>
    <w:lvl w:ilvl="0" w:tplc="9E885EE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5119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747"/>
    <w:rsid w:val="000232A1"/>
    <w:rsid w:val="00112DD1"/>
    <w:rsid w:val="00155BA3"/>
    <w:rsid w:val="001F3359"/>
    <w:rsid w:val="002A5CA7"/>
    <w:rsid w:val="002D55DE"/>
    <w:rsid w:val="002E11C1"/>
    <w:rsid w:val="0039169F"/>
    <w:rsid w:val="00436585"/>
    <w:rsid w:val="00465CD5"/>
    <w:rsid w:val="005A5DE5"/>
    <w:rsid w:val="006532B8"/>
    <w:rsid w:val="00661747"/>
    <w:rsid w:val="00661E0C"/>
    <w:rsid w:val="00662554"/>
    <w:rsid w:val="006B2D1F"/>
    <w:rsid w:val="007A69F5"/>
    <w:rsid w:val="008336EF"/>
    <w:rsid w:val="0091525E"/>
    <w:rsid w:val="00A40588"/>
    <w:rsid w:val="00A5580D"/>
    <w:rsid w:val="00AB47D5"/>
    <w:rsid w:val="00B40ACA"/>
    <w:rsid w:val="00B753CA"/>
    <w:rsid w:val="00CF48D5"/>
    <w:rsid w:val="00E13646"/>
    <w:rsid w:val="00FA1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6D3E3"/>
  <w15:chartTrackingRefBased/>
  <w15:docId w15:val="{95D690E3-12FC-4CBC-862E-E9D884FB1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5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65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65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585"/>
  </w:style>
  <w:style w:type="paragraph" w:styleId="Footer">
    <w:name w:val="footer"/>
    <w:basedOn w:val="Normal"/>
    <w:link w:val="FooterChar"/>
    <w:uiPriority w:val="99"/>
    <w:unhideWhenUsed/>
    <w:rsid w:val="004365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585"/>
  </w:style>
  <w:style w:type="character" w:customStyle="1" w:styleId="Heading1Char">
    <w:name w:val="Heading 1 Char"/>
    <w:basedOn w:val="DefaultParagraphFont"/>
    <w:link w:val="Heading1"/>
    <w:uiPriority w:val="9"/>
    <w:rsid w:val="00436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365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65C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col\OneDrive%20-%20365education\Documents\LAM\1re\AMINF\TemplateReponsesLA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580C14FCC4242A828DB140F93EFDE" ma:contentTypeVersion="9" ma:contentTypeDescription="Create a new document." ma:contentTypeScope="" ma:versionID="88db106876daa52d6397061b80532c4b">
  <xsd:schema xmlns:xsd="http://www.w3.org/2001/XMLSchema" xmlns:xs="http://www.w3.org/2001/XMLSchema" xmlns:p="http://schemas.microsoft.com/office/2006/metadata/properties" xmlns:ns2="17c8728d-b2c8-4e15-8129-045e61e6dbeb" xmlns:ns3="ae7150ff-674b-440f-be31-d2647ed3fec5" targetNamespace="http://schemas.microsoft.com/office/2006/metadata/properties" ma:root="true" ma:fieldsID="78a312e8908cbcf568dce4aba1476b7d" ns2:_="" ns3:_="">
    <xsd:import namespace="17c8728d-b2c8-4e15-8129-045e61e6dbeb"/>
    <xsd:import namespace="ae7150ff-674b-440f-be31-d2647ed3fe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728d-b2c8-4e15-8129-045e61e6db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150ff-674b-440f-be31-d2647ed3fec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BAA01ABF-4903-4D08-B991-95219081966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F4FB0D8-948C-4908-8D2C-AC0F61EF4D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728d-b2c8-4e15-8129-045e61e6dbeb"/>
    <ds:schemaRef ds:uri="ae7150ff-674b-440f-be31-d2647ed3fe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228985-1E25-4280-8988-F93EB49CF4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052B50A-B03E-4849-958D-6A01D9044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TemplateReponsesLAM.dotx</Template>
  <TotalTime>89</TotalTime>
  <Pages>2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Marmann</dc:creator>
  <cp:keywords/>
  <dc:description/>
  <cp:lastModifiedBy>Nicolas Marmann</cp:lastModifiedBy>
  <cp:revision>7</cp:revision>
  <dcterms:created xsi:type="dcterms:W3CDTF">2025-11-10T21:03:00Z</dcterms:created>
  <dcterms:modified xsi:type="dcterms:W3CDTF">2025-11-13T10:49:00Z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0x010100F1B580C14FCC4242A828DB140F93EFDE</vt:lpwstr>
  </property>
</Properties>
</file>